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highlight w:val="cyan"/>
                  </w:rPr>
                  <w:t>PEOPLESOFT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TO UNIFIER </w:t>
                </w:r>
                <w:r w:rsidR="003D7D94">
                  <w:rPr>
                    <w:rFonts w:asciiTheme="minorHAnsi" w:hAnsiTheme="minorHAnsi" w:ascii="Oracle Sans" w:hAnsi="Oracle Sans" w:cs="Oracle Sans" w:eastAsia="Oracle Sans"/>
                    <w:smallCaps w:val="0"/>
                    <w:color w:val="312D2A" w:themeColor="text1"/>
                    <w:sz w:val="22"/>
                    <w:szCs w:val="22"/>
                    <w:highlight w:val="cyan"/>
                  </w:rPr>
                  <w: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w:t>
                </w:r>
                <w:r w:rsidR="009168A7">
                  <w:rPr>
                    <w:rFonts w:asciiTheme="minorHAnsi" w:hAnsiTheme="minorHAnsi" w:ascii="Oracle Sans" w:hAnsi="Oracle Sans" w:cs="Oracle Sans" w:eastAsia="Oracle Sans"/>
                    <w:smallCaps w:val="0"/>
                    <w:color w:val="312D2A" w:themeColor="text1"/>
                    <w:sz w:val="22"/>
                    <w:szCs w:val="22"/>
                    <w:highlight w:val="cyan"/>
                  </w:rPr>
                  <w:t xml:space="preserve">APPROVED </w:t>
                </w:r>
                <w:r w:rsidR="00E02BFC">
                  <w:rPr>
                    <w:rFonts w:asciiTheme="minorHAnsi" w:hAnsiTheme="minorHAnsi" w:ascii="Oracle Sans" w:hAnsi="Oracle Sans" w:cs="Oracle Sans" w:eastAsia="Oracle Sans"/>
                    <w:smallCaps w:val="0"/>
                    <w:color w:val="312D2A" w:themeColor="text1"/>
                    <w:sz w:val="22"/>
                    <w:szCs w:val="22"/>
                    <w:highlight w:val="cyan"/>
                  </w:rPr>
                  <w:t>INVOICES</w:t>
                </w:r>
                <w:r w:rsidR="00B2654F" w:rsidRPr="00CD68D2">
                  <w:rPr>
                    <w:rFonts w:asciiTheme="minorHAnsi" w:hAnsiTheme="minorHAnsi" w:ascii="Oracle Sans" w:hAnsi="Oracle Sans" w:cs="Oracle Sans" w:eastAsia="Oracle Sans"/>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highlight w:val="cyan"/>
                  </w:rPr>
                  <w:t>Prepared For: Northwestern Memorial Healthcare</w:t>
                </w:r>
                <w:r w:rsidR="00545B4D">
                  <w:rPr>
                    <w:rFonts w:ascii="Oracle Sans" w:hAnsi="Oracle Sans" w:cs="Oracle Sans" w:eastAsia="Oracle Sans"/>
                    <w:color w:val="312D2A" w:themeColor="text1"/>
                    <w:sz w:val="22"/>
                    <w:szCs w:val="22"/>
                    <w:highlight w:val="cyan"/>
                  </w:rPr>
                  <w:br/>
                </w:r>
                <w:r w:rsidR="00545B4D" w:rsidRPr="00545B4D">
                  <w:rPr>
                    <w:rFonts w:ascii="Oracle Sans" w:hAnsi="Oracle Sans" w:cs="Oracle Sans" w:eastAsia="Oracle Sans"/>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highlight w:val="cyan"/>
              </w:rPr>
            </w:pPr>
            <w:r>
              <w:rPr>
                <w:rFonts w:ascii="Oracle Sans" w:hAnsi="Oracle Sans" w:cs="Oracle Sans" w:eastAsia="Oracle Sans"/>
                <w:sz w:val="22"/>
                <w:szCs w:val="22"/>
                <w:lang w:val="en-US"/>
                <w:highlight w:val="cyan"/>
              </w:rPr>
              <w:t>June</w:t>
            </w:r>
            <w:r w:rsidR="004A6338" w:rsidRPr="00BB1627">
              <w:rPr>
                <w:rFonts w:ascii="Oracle Sans" w:hAnsi="Oracle Sans" w:cs="Oracle Sans" w:eastAsia="Oracle Sans"/>
                <w:sz w:val="22"/>
                <w:szCs w:val="22"/>
                <w:lang w:val="en-US"/>
                <w:highlight w:val="cyan"/>
              </w:rPr>
              <w:t xml:space="preserve"> </w:t>
            </w:r>
            <w:r w:rsidR="002C0BCE">
              <w:rPr>
                <w:rFonts w:ascii="Oracle Sans" w:hAnsi="Oracle Sans" w:cs="Oracle Sans" w:eastAsia="Oracle Sans"/>
                <w:sz w:val="22"/>
                <w:szCs w:val="22"/>
                <w:lang w:val="en-US"/>
                <w:highlight w:val="cyan"/>
              </w:rPr>
              <w:t>202</w:t>
            </w:r>
            <w:r>
              <w:rPr>
                <w:rFonts w:ascii="Oracle Sans" w:hAnsi="Oracle Sans" w:cs="Oracle Sans" w:eastAsia="Oracle Sans"/>
                <w:sz w:val="22"/>
                <w:szCs w:val="22"/>
                <w:lang w:val="en-US"/>
                <w:highlight w:val="cyan"/>
              </w:rPr>
              <w:t>5</w:t>
            </w:r>
            <w:r w:rsidR="002C14EE" w:rsidRPr="00BB1627">
              <w:rPr>
                <w:rFonts w:ascii="Oracle Sans" w:hAnsi="Oracle Sans" w:cs="Oracle Sans" w:eastAsia="Oracle Sans"/>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highlight w:val="cyan"/>
                  </w:rPr>
                  <w:t>1</w:t>
                </w:r>
                <w:r w:rsidR="00B2654F">
                  <w:rPr>
                    <w:rFonts w:ascii="Oracle Sans" w:hAnsi="Oracle Sans" w:cs="Oracle Sans" w:eastAsia="Oracle Sans"/>
                    <w:sz w:val="22"/>
                    <w:szCs w:val="22"/>
                    <w:highlight w:val="cyan"/>
                  </w:rPr>
                  <w:t>.</w:t>
                </w:r>
                <w:r w:rsidR="00BE22F1">
                  <w:rPr>
                    <w:rFonts w:ascii="Oracle Sans" w:hAnsi="Oracle Sans" w:cs="Oracle Sans" w:eastAsia="Oracle Sans"/>
                    <w:sz w:val="22"/>
                    <w:szCs w:val="22"/>
                    <w:highlight w:val="cyan"/>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 xml:space="preserve">Copyright © </w:t>
            </w:r>
            <w:r w:rsidRPr="00BB1627">
              <w:rPr>
                <w:rFonts w:ascii="Oracle Sans" w:hAnsi="Oracle Sans" w:cs="Oracle Sans" w:eastAsia="Oracle Sans"/>
                <w:sz w:val="22"/>
                <w:szCs w:val="22"/>
                <w:highlight w:val="cyan"/>
              </w:rPr>
              <w:fldChar w:fldCharType="begin"/>
            </w:r>
            <w:r w:rsidRPr="00BB1627">
              <w:rPr>
                <w:rFonts w:ascii="Oracle Sans" w:hAnsi="Oracle Sans" w:cs="Oracle Sans" w:eastAsia="Oracle Sans"/>
                <w:sz w:val="22"/>
                <w:szCs w:val="22"/>
                <w:highlight w:val="cyan"/>
              </w:rPr>
              <w:instrText xml:space="preserve"> DATE  \@ "yyyy"  \* MERGEFORMAT </w:instrText>
            </w:r>
            <w:r w:rsidRPr="00BB1627">
              <w:rPr>
                <w:rFonts w:ascii="Oracle Sans" w:hAnsi="Oracle Sans" w:cs="Oracle Sans" w:eastAsia="Oracle Sans"/>
                <w:sz w:val="22"/>
                <w:szCs w:val="22"/>
                <w:highlight w:val="cyan"/>
              </w:rPr>
              <w:fldChar w:fldCharType="separate"/>
            </w:r>
            <w:r w:rsidR="00AD6344">
              <w:rPr>
                <w:rFonts w:ascii="Oracle Sans" w:hAnsi="Oracle Sans" w:cs="Oracle Sans" w:eastAsia="Oracle Sans"/>
                <w:noProof/>
                <w:sz w:val="22"/>
                <w:szCs w:val="22"/>
                <w:highlight w:val="cyan"/>
              </w:rPr>
              <w:t>2025</w:t>
            </w:r>
            <w:r w:rsidRPr="00BB1627">
              <w:rPr>
                <w:rFonts w:ascii="Oracle Sans" w:hAnsi="Oracle Sans" w:cs="Oracle Sans" w:eastAsia="Oracle Sans"/>
                <w:sz w:val="22"/>
                <w:szCs w:val="22"/>
                <w:highlight w:val="cyan"/>
              </w:rPr>
              <w:fldChar w:fldCharType="end"/>
            </w:r>
            <w:r w:rsidRPr="00BB1627">
              <w:rPr>
                <w:rFonts w:ascii="Oracle Sans" w:hAnsi="Oracle Sans" w:cs="Oracle Sans" w:eastAsia="Oracle Sans"/>
                <w:sz w:val="22"/>
                <w:szCs w:val="22"/>
                <w:highlight w:val="cyan"/>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2"/>
          <w:szCs w:val="22"/>
          <w:bCs w:val="0"/>
        </w:rPr>
      </w:pPr>
      <w:r w:rsidRPr="00BB1627">
        <w:rPr>
          <w:rFonts w:ascii="Oracle Sans" w:hAnsi="Oracle Sans" w:cs="Oracle Sans" w:eastAsia="Oracle Sans"/>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C00000"/>
          </w:tcPr>
          <w:p w14:paraId="1E601D2B"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Date</w:t>
            </w:r>
          </w:p>
        </w:tc>
        <w:tc>
          <w:tcPr>
            <w:tcW w:w="2335" w:type="dxa"/>
            <w:shd w:val="clear" w:color="auto" w:fill="C00000"/>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Author</w:t>
            </w:r>
          </w:p>
        </w:tc>
        <w:tc>
          <w:tcPr>
            <w:tcW w:w="2335" w:type="dxa"/>
            <w:shd w:val="clear" w:color="auto" w:fill="C00000"/>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Version</w:t>
            </w:r>
          </w:p>
        </w:tc>
        <w:tc>
          <w:tcPr>
            <w:tcW w:w="2335" w:type="dxa"/>
            <w:shd w:val="clear" w:color="auto" w:fill="C00000"/>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06/2</w:t>
            </w:r>
            <w:r w:rsidR="003D7D94">
              <w:rPr>
                <w:rFonts w:asciiTheme="minorHAnsi" w:hAnsiTheme="minorHAnsi" w:ascii="Oracle Sans" w:hAnsi="Oracle Sans" w:cs="Oracle Sans" w:eastAsia="Oracle Sans"/>
                <w:b w:val="0"/>
                <w:bCs w:val="0"/>
                <w:sz w:val="22"/>
                <w:szCs w:val="22"/>
                <w:highlight w:val="cyan"/>
              </w:rPr>
              <w:t>4</w:t>
            </w:r>
            <w:r>
              <w:rPr>
                <w:rFonts w:asciiTheme="minorHAnsi" w:hAnsiTheme="minorHAnsi" w:ascii="Oracle Sans" w:hAnsi="Oracle Sans" w:cs="Oracle Sans" w:eastAsia="Oracle Sans"/>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C00000"/>
          </w:tcPr>
          <w:p w14:paraId="5D519095"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Full Name</w:t>
            </w:r>
          </w:p>
        </w:tc>
        <w:tc>
          <w:tcPr>
            <w:tcW w:w="4950" w:type="dxa"/>
            <w:shd w:val="clear" w:color="auto" w:fill="C00000"/>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highlight w:val="cyan"/>
              </w:rPr>
            </w:pPr>
            <w:r w:rsidRPr="00197A4B">
              <w:rPr>
                <w:rFonts w:asciiTheme="minorHAnsi" w:hAnsiTheme="minorHAnsi" w:ascii="Oracle Sans" w:hAnsi="Oracle Sans" w:cs="Oracle Sans" w:eastAsia="Oracle Sans"/>
                <w:b w:val="0"/>
                <w:bCs w:val="0"/>
                <w:sz w:val="22"/>
                <w:szCs w:val="22"/>
                <w:highlight w:val="cyan"/>
              </w:rPr>
              <w:t>Farkas-</w:t>
            </w:r>
            <w:proofErr w:type="spellStart"/>
            <w:r w:rsidRPr="00197A4B">
              <w:rPr>
                <w:rFonts w:asciiTheme="minorHAnsi" w:hAnsiTheme="minorHAnsi" w:ascii="Oracle Sans" w:hAnsi="Oracle Sans" w:cs="Oracle Sans" w:eastAsia="Oracle Sans"/>
                <w:b w:val="0"/>
                <w:bCs w:val="0"/>
                <w:sz w:val="22"/>
                <w:szCs w:val="22"/>
                <w:highlight w:val="cyan"/>
              </w:rPr>
              <w:t>Loewes</w:t>
            </w:r>
            <w:proofErr w:type="spellEnd"/>
            <w:r w:rsidRPr="00197A4B">
              <w:rPr>
                <w:rFonts w:asciiTheme="minorHAnsi" w:hAnsiTheme="minorHAnsi" w:ascii="Oracle Sans" w:hAnsi="Oracle Sans" w:cs="Oracle Sans" w:eastAsia="Oracle Sans"/>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highlight w:val="cyan"/>
              </w:rPr>
            </w:pPr>
            <w:proofErr w:type="spellStart"/>
            <w:r w:rsidRPr="00197A4B">
              <w:rPr>
                <w:rFonts w:asciiTheme="minorHAnsi" w:hAnsiTheme="minorHAnsi" w:ascii="Oracle Sans" w:hAnsi="Oracle Sans" w:cs="Oracle Sans" w:eastAsia="Oracle Sans"/>
                <w:b w:val="0"/>
                <w:bCs w:val="0"/>
                <w:sz w:val="22"/>
                <w:szCs w:val="22"/>
                <w:highlight w:val="cyan"/>
              </w:rPr>
              <w:t>VanZale</w:t>
            </w:r>
            <w:proofErr w:type="spellEnd"/>
            <w:r w:rsidRPr="00197A4B">
              <w:rPr>
                <w:rFonts w:asciiTheme="minorHAnsi" w:hAnsiTheme="minorHAnsi" w:ascii="Oracle Sans" w:hAnsi="Oracle Sans" w:cs="Oracle Sans" w:eastAsia="Oracle Sans"/>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 xml:space="preserve">Singh, Vishnu </w:t>
            </w:r>
            <w:proofErr w:type="spellStart"/>
            <w:r w:rsidRPr="00197A4B">
              <w:rPr>
                <w:rFonts w:asciiTheme="minorHAnsi" w:hAnsiTheme="minorHAnsi" w:ascii="Oracle Sans" w:hAnsi="Oracle Sans" w:cs="Oracle Sans" w:eastAsia="Oracle Sans"/>
                <w:b w:val="0"/>
                <w:sz w:val="22"/>
                <w:szCs w:val="22"/>
                <w:highlight w:val="cyan"/>
              </w:rPr>
              <w:t>Devanand</w:t>
            </w:r>
            <w:proofErr w:type="spellEnd"/>
            <w:r w:rsidRPr="00197A4B">
              <w:rPr>
                <w:rFonts w:asciiTheme="minorHAnsi" w:hAnsiTheme="minorHAnsi" w:ascii="Oracle Sans" w:hAnsi="Oracle Sans" w:cs="Oracle Sans" w:eastAsia="Oracle Sans"/>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2"/>
          <w:szCs w:val="22"/>
          <w:bCs w:val="0"/>
        </w:rPr>
      </w:pPr>
      <w:r w:rsidRPr="00D72FB7">
        <w:rPr>
          <w:rFonts w:ascii="Oracle Sans" w:hAnsi="Oracle Sans" w:cs="Oracle Sans" w:eastAsia="Oracle Sans"/>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C00000"/>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176DF0DF"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Approver 1</w:t>
            </w:r>
          </w:p>
        </w:tc>
        <w:tc>
          <w:tcPr>
            <w:tcW w:w="5040" w:type="dxa"/>
            <w:tcBorders>
              <w:top w:val="nil"/>
              <w:left w:val="nil"/>
              <w:bottom w:val="single" w:sz="6" w:space="0" w:color="auto"/>
              <w:right w:val="nil"/>
            </w:tcBorders>
            <w:shd w:val="clear" w:color="auto" w:fill="C00000"/>
          </w:tcPr>
          <w:p w14:paraId="0A77C277" w14:textId="77777777" w:rsidR="00197A4B" w:rsidRDefault="00197A4B" w:rsidP="1407A42C">
            <w:pPr>
              <w:rPr>
                <w:rFonts w:ascii="Oracle Sans" w:hAnsi="Oracle Sans" w:cs="Oracle Sans" w:eastAsia="Oracle Sans"/>
                <w:sz w:val="22"/>
                <w:szCs w:val="22"/>
                <w:b w:val="0"/>
                <w:bCs w:val="0"/>
                <w:highlight w:val="cyan"/>
              </w:rPr>
            </w:pPr>
          </w:p>
          <w:p w14:paraId="6FBE5C7F" w14:textId="3B8578CA" w:rsidR="00C84AFE" w:rsidRPr="00D72FB7" w:rsidRDefault="00197A4B" w:rsidP="1407A42C">
            <w:pPr>
              <w:rPr>
                <w:rFonts w:ascii="Oracle Sans" w:hAnsi="Oracle Sans" w:cs="Oracle Sans" w:eastAsia="Oracle Sans"/>
                <w:sz w:val="22"/>
                <w:szCs w:val="22"/>
                <w:b w:val="0"/>
                <w:bCs w:val="0"/>
                <w:highlight w:val="cyan"/>
              </w:rPr>
            </w:pPr>
            <w:r w:rsidRPr="00197A4B">
              <w:rPr>
                <w:rFonts w:asciiTheme="minorHAnsi" w:hAnsiTheme="minorHAnsi" w:ascii="Oracle Sans" w:hAnsi="Oracle Sans" w:cs="Oracle Sans" w:eastAsia="Oracle Sans"/>
                <w:sz w:val="22"/>
                <w:szCs w:val="22"/>
                <w:highlight w:val="cyan"/>
              </w:rPr>
              <w:t>Farkas-</w:t>
            </w:r>
            <w:proofErr w:type="spellStart"/>
            <w:r w:rsidRPr="00197A4B">
              <w:rPr>
                <w:rFonts w:asciiTheme="minorHAnsi" w:hAnsiTheme="minorHAnsi" w:ascii="Oracle Sans" w:hAnsi="Oracle Sans" w:cs="Oracle Sans" w:eastAsia="Oracle Sans"/>
                <w:sz w:val="22"/>
                <w:szCs w:val="22"/>
                <w:highlight w:val="cyan"/>
              </w:rPr>
              <w:t>Loewes</w:t>
            </w:r>
            <w:proofErr w:type="spellEnd"/>
            <w:r w:rsidRPr="00197A4B">
              <w:rPr>
                <w:rFonts w:asciiTheme="minorHAnsi" w:hAnsiTheme="minorHAnsi" w:ascii="Oracle Sans" w:hAnsi="Oracle Sans" w:cs="Oracle Sans" w:eastAsia="Oracle Sans"/>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highlight w:val="cyan"/>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782D4982"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highlight w:val="cyan"/>
              </w:rPr>
            </w:pPr>
          </w:p>
          <w:p w14:paraId="44A9A756" w14:textId="77777777" w:rsidR="00197A4B" w:rsidRDefault="00197A4B" w:rsidP="1407A42C">
            <w:pPr>
              <w:rPr>
                <w:rFonts w:ascii="Oracle Sans" w:hAnsi="Oracle Sans" w:cs="Oracle Sans" w:eastAsia="Oracle Sans"/>
                <w:sz w:val="22"/>
                <w:szCs w:val="22"/>
                <w:b w:val="0"/>
                <w:bCs w:val="0"/>
                <w:highlight w:val="cyan"/>
              </w:rPr>
            </w:pPr>
          </w:p>
          <w:p w14:paraId="7C6A0452" w14:textId="147AC379" w:rsidR="00C84AFE" w:rsidRPr="00D72FB7" w:rsidRDefault="00197A4B" w:rsidP="1407A42C">
            <w:pPr>
              <w:rPr>
                <w:rFonts w:ascii="Oracle Sans" w:hAnsi="Oracle Sans" w:cs="Oracle Sans" w:eastAsia="Oracle Sans"/>
                <w:sz w:val="22"/>
                <w:szCs w:val="22"/>
                <w:b w:val="0"/>
                <w:bCs w:val="0"/>
                <w:highlight w:val="cyan"/>
              </w:rPr>
            </w:pPr>
            <w:r>
              <w:rPr>
                <w:rFonts w:ascii="Oracle Sans" w:hAnsi="Oracle Sans" w:cs="Oracle Sans" w:eastAsia="Oracle Sans"/>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w:hAnsi="Oracle Sans" w:cs="Oracle Sans" w:eastAsia="Oracle Sans"/>
          <w:sz w:val="22"/>
          <w:szCs w:val="22"/>
          <w:b w:val="1"/>
          <w:bCs w:val="1"/>
        </w:rPr>
      </w:pPr>
      <w:r w:rsidRPr="00BB1627">
        <w:rPr>
          <w:rFonts w:ascii="Oracle Sans" w:hAnsi="Oracle Sans" w:cs="Oracle Sans" w:eastAsia="Oracle Sans"/>
          <w:color w:val="AE562C"/>
          <w:sz w:val="22"/>
          <w:szCs w:val="22"/>
          <w:b w:val="1"/>
          <w:bCs w:val="1"/>
        </w:rPr>
        <w:lastRenderedPageBreak/>
        <w:t>Table of Contents</w:t>
      </w:r>
    </w:p>
    <w:p w14:paraId="4F00E32E" w14:textId="5B3FF3B0" w:rsidR="005A2052" w:rsidRDefault="00515F81">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r w:rsidRPr="00535EC1">
        <w:rPr>
          <w:rFonts w:ascii="Oracle Sans" w:hAnsi="Oracle Sans" w:cs="Oracle Sans" w:eastAsia="Oracle Sans"/>
          <w:sz w:val="22"/>
          <w:szCs w:val="22"/>
          <w:b w:val="0"/>
          <w:bCs w:val="0"/>
          <w:highlight w:val="lightGray"/>
        </w:rPr>
        <w:fldChar w:fldCharType="begin"/>
      </w:r>
      <w:r w:rsidRPr="00535EC1">
        <w:rPr>
          <w:rFonts w:ascii="Oracle Sans" w:hAnsi="Oracle Sans" w:cs="Oracle Sans" w:eastAsia="Oracle Sans"/>
          <w:sz w:val="22"/>
          <w:szCs w:val="22"/>
          <w:b w:val="0"/>
          <w:bCs w:val="0"/>
          <w:highlight w:val="lightGray"/>
        </w:rPr>
        <w:instrText xml:space="preserve"> TOC \o "1-3" \h \z \u </w:instrText>
      </w:r>
      <w:r w:rsidRPr="00535EC1">
        <w:rPr>
          <w:rFonts w:ascii="Oracle Sans" w:hAnsi="Oracle Sans" w:cs="Oracle Sans" w:eastAsia="Oracle Sans"/>
          <w:sz w:val="22"/>
          <w:szCs w:val="22"/>
          <w:b w:val="0"/>
          <w:bCs w:val="0"/>
          <w:highlight w:val="lightGray"/>
        </w:rPr>
        <w:fldChar w:fldCharType="separate"/>
      </w:r>
      <w:hyperlink w:anchor="_Toc203078925" w:history="1">
        <w:r w:rsidR="005A2052" w:rsidRPr="005D2908">
          <w:rPr>
            <w:rFonts w:ascii="Oracle Sans" w:hAnsi="Oracle Sans" w:cs="Oracle Sans" w:eastAsia="Oracle Sans"/>
            <w:rStyle w:val="Hyperlink"/>
            <w:noProof/>
            <w:sz w:val="22"/>
            <w:szCs w:val="22"/>
            <w:b w:val="0"/>
            <w:bCs w:val="0"/>
            <w:highlight w:val="lightGray"/>
          </w:rPr>
          <w:t>1</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Introduction</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_Toc203078925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5</w:t>
        </w:r>
        <w:r w:rsidR="005A2052">
          <w:rPr>
            <w:rFonts w:ascii="Oracle Sans" w:hAnsi="Oracle Sans" w:cs="Oracle Sans" w:eastAsia="Oracle Sans"/>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6" w:history="1">
        <w:r w:rsidR="005A2052" w:rsidRPr="005D2908">
          <w:rPr>
            <w:rFonts w:ascii="Oracle Sans" w:hAnsi="Oracle Sans" w:cs="Oracle Sans" w:eastAsia="Oracle Sans"/>
            <w:rStyle w:val="Hyperlink"/>
            <w:noProof/>
            <w:sz w:val="22"/>
            <w:szCs w:val="22"/>
            <w:b w:val="0"/>
            <w:bCs w:val="0"/>
            <w:highlight w:val="darkGray"/>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Purposes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_Toc203078926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7" w:history="1">
        <w:r w:rsidR="005A2052" w:rsidRPr="005D2908">
          <w:rPr>
            <w:rFonts w:ascii="Oracle Sans" w:hAnsi="Oracle Sans" w:cs="Oracle Sans" w:eastAsia="Oracle Sans"/>
            <w:rStyle w:val="Hyperlink"/>
            <w:noProof/>
            <w:sz w:val="22"/>
            <w:szCs w:val="22"/>
            <w:b w:val="0"/>
            <w:bCs w:val="0"/>
            <w:highlight w:val="darkGray"/>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Audience</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_Toc203078927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8" w:history="1">
        <w:r w:rsidR="005A2052" w:rsidRPr="005D2908">
          <w:rPr>
            <w:rFonts w:ascii="Oracle Sans" w:hAnsi="Oracle Sans" w:cs="Oracle Sans" w:eastAsia="Oracle Sans"/>
            <w:rStyle w:val="Hyperlink"/>
            <w:noProof/>
            <w:sz w:val="22"/>
            <w:szCs w:val="22"/>
            <w:b w:val="0"/>
            <w:bCs w:val="0"/>
            <w:highlight w:val="darkGray"/>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References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hyperlink w:anchor="_Toc203078929" w:history="1">
        <w:r w:rsidR="005A2052" w:rsidRPr="005D2908">
          <w:rPr>
            <w:rFonts w:ascii="Oracle Sans" w:hAnsi="Oracle Sans" w:cs="Oracle Sans" w:eastAsia="Oracle Sans"/>
            <w:rStyle w:val="Hyperlink"/>
            <w:noProof/>
            <w:sz w:val="22"/>
            <w:szCs w:val="22"/>
            <w:b w:val="0"/>
            <w:bCs w:val="0"/>
            <w:highlight w:val="lightGray"/>
          </w:rPr>
          <w:t>2</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Integrations Overview</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_Toc203078929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6</w:t>
        </w:r>
        <w:r w:rsidR="005A2052">
          <w:rPr>
            <w:rFonts w:ascii="Oracle Sans" w:hAnsi="Oracle Sans" w:cs="Oracle Sans" w:eastAsia="Oracle Sans"/>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hyperlink w:anchor="_Toc203078930" w:history="1">
        <w:r w:rsidR="005A2052" w:rsidRPr="005D2908">
          <w:rPr>
            <w:rFonts w:ascii="Oracle Sans" w:hAnsi="Oracle Sans" w:cs="Oracle Sans" w:eastAsia="Oracle Sans"/>
            <w:rStyle w:val="Hyperlink"/>
            <w:noProof/>
            <w:sz w:val="22"/>
            <w:szCs w:val="22"/>
            <w:b w:val="0"/>
            <w:bCs w:val="0"/>
            <w:highlight w:val="lightGray"/>
          </w:rPr>
          <w:t>3</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Interface Design</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_Toc203078930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7</w:t>
        </w:r>
        <w:r w:rsidR="005A2052">
          <w:rPr>
            <w:rFonts w:ascii="Oracle Sans" w:hAnsi="Oracle Sans" w:cs="Oracle Sans" w:eastAsia="Oracle Sans"/>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1" w:history="1">
        <w:r w:rsidR="005A2052" w:rsidRPr="005D2908">
          <w:rPr>
            <w:rFonts w:ascii="Oracle Sans" w:hAnsi="Oracle Sans" w:cs="Oracle Sans" w:eastAsia="Oracle Sans"/>
            <w:rStyle w:val="Hyperlink"/>
            <w:noProof/>
            <w:sz w:val="22"/>
            <w:szCs w:val="22"/>
            <w:b w:val="0"/>
            <w:bCs w:val="0"/>
            <w:highlight w:val="darkGray"/>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I8080- PeopleSoft Approved Invoices to Unifier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_Toc203078931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7</w:t>
        </w:r>
        <w:r w:rsidR="005A2052">
          <w:rPr>
            <w:rFonts w:ascii="Oracle Sans" w:hAnsi="Oracle Sans" w:cs="Oracle Sans" w:eastAsia="Oracle Sans"/>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2" w:history="1">
        <w:r w:rsidR="005A2052" w:rsidRPr="005D2908">
          <w:rPr>
            <w:rFonts w:ascii="Oracle Sans" w:hAnsi="Oracle Sans" w:cs="Oracle Sans" w:eastAsia="Oracle Sans"/>
            <w:rStyle w:val="Hyperlink"/>
            <w:noProof/>
            <w:sz w:val="22"/>
            <w:szCs w:val="22"/>
            <w:b w:val="0"/>
            <w:bCs w:val="0"/>
          </w:rPr>
          <w:t>3.1.1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Properties of the Data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_Toc203078932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046626BB" w14:textId="54A8F314"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3" w:history="1">
        <w:r w:rsidR="005A2052" w:rsidRPr="005D2908">
          <w:rPr>
            <w:rFonts w:ascii="Oracle Sans" w:hAnsi="Oracle Sans" w:cs="Oracle Sans" w:eastAsia="Oracle Sans"/>
            <w:rStyle w:val="Hyperlink"/>
            <w:noProof/>
            <w:sz w:val="22"/>
            <w:szCs w:val="22"/>
            <w:b w:val="0"/>
            <w:bCs w:val="0"/>
          </w:rPr>
          <w:t>3.1.2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Business Rules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_Toc203078933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8</w:t>
        </w:r>
        <w:r w:rsidR="005A2052">
          <w:rPr>
            <w:rFonts w:ascii="Oracle Sans" w:hAnsi="Oracle Sans" w:cs="Oracle Sans" w:eastAsia="Oracle Sans"/>
            <w:noProof/>
            <w:webHidden/>
            <w:sz w:val="22"/>
            <w:szCs w:val="22"/>
            <w:b w:val="0"/>
            <w:bCs w:val="0"/>
          </w:rPr>
          <w:fldChar w:fldCharType="end"/>
        </w:r>
      </w:hyperlink>
    </w:p>
    <w:p w14:paraId="5DE87ABF" w14:textId="0EF62A2D"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4" w:history="1">
        <w:r w:rsidR="005A2052" w:rsidRPr="005D2908">
          <w:rPr>
            <w:rFonts w:ascii="Oracle Sans" w:hAnsi="Oracle Sans" w:cs="Oracle Sans" w:eastAsia="Oracle Sans"/>
            <w:rStyle w:val="Hyperlink"/>
            <w:noProof/>
            <w:sz w:val="22"/>
            <w:szCs w:val="22"/>
            <w:b w:val="0"/>
            <w:bCs w:val="0"/>
          </w:rPr>
          <w:t>3.1.3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Process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_Toc203078934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9</w:t>
        </w:r>
        <w:r w:rsidR="005A2052">
          <w:rPr>
            <w:rFonts w:ascii="Oracle Sans" w:hAnsi="Oracle Sans" w:cs="Oracle Sans" w:eastAsia="Oracle Sans"/>
            <w:noProof/>
            <w:webHidden/>
            <w:sz w:val="22"/>
            <w:szCs w:val="22"/>
            <w:b w:val="0"/>
            <w:bCs w:val="0"/>
          </w:rPr>
          <w:fldChar w:fldCharType="end"/>
        </w:r>
      </w:hyperlink>
    </w:p>
    <w:p w14:paraId="3AB9CEAC" w14:textId="1ACC5BD7"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5" w:history="1">
        <w:r w:rsidR="005A2052" w:rsidRPr="005D2908">
          <w:rPr>
            <w:rFonts w:ascii="Oracle Sans" w:hAnsi="Oracle Sans" w:cs="Oracle Sans" w:eastAsia="Oracle Sans"/>
            <w:rStyle w:val="Hyperlink"/>
            <w:noProof/>
            <w:sz w:val="22"/>
            <w:szCs w:val="22"/>
            <w:b w:val="0"/>
            <w:bCs w:val="0"/>
          </w:rPr>
          <w:t>3.1.4</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Data Mapping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_Toc203078935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053A7BCC" w14:textId="66932C4C"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6" w:history="1">
        <w:r w:rsidR="005A2052" w:rsidRPr="005D2908">
          <w:rPr>
            <w:rFonts w:ascii="Oracle Sans" w:hAnsi="Oracle Sans" w:cs="Oracle Sans" w:eastAsia="Oracle Sans"/>
            <w:rStyle w:val="Hyperlink"/>
            <w:noProof/>
            <w:sz w:val="22"/>
            <w:szCs w:val="22"/>
            <w:b w:val="0"/>
            <w:bCs w:val="0"/>
          </w:rPr>
          <w:t>3.1.5</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PIF Configuration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2FABF662" w14:textId="193B0134"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7" w:history="1">
        <w:r w:rsidR="005A2052" w:rsidRPr="005D2908">
          <w:rPr>
            <w:rFonts w:ascii="Oracle Sans" w:hAnsi="Oracle Sans" w:cs="Oracle Sans" w:eastAsia="Oracle Sans"/>
            <w:rStyle w:val="Hyperlink"/>
            <w:noProof/>
            <w:sz w:val="22"/>
            <w:szCs w:val="22"/>
            <w:b w:val="0"/>
            <w:bCs w:val="0"/>
          </w:rPr>
          <w:t>3.1.6</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Error/Warning Handling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10</w:t>
        </w:r>
        <w:r w:rsidR="005A2052">
          <w:rPr>
            <w:rFonts w:ascii="Oracle Sans" w:hAnsi="Oracle Sans" w:cs="Oracle Sans" w:eastAsia="Oracle Sans"/>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8" w:history="1">
        <w:r w:rsidR="005A2052" w:rsidRPr="005D2908">
          <w:rPr>
            <w:rFonts w:ascii="Oracle Sans" w:hAnsi="Oracle Sans" w:cs="Oracle Sans" w:eastAsia="Oracle Sans"/>
            <w:rStyle w:val="Hyperlink"/>
            <w:noProof/>
            <w:sz w:val="22"/>
            <w:szCs w:val="22"/>
            <w:b w:val="0"/>
            <w:bCs w:val="0"/>
            <w:highlight w:val="darkGray"/>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I8101- PeopleSoft Approved Change Order Invoices to Unifier Payment Application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11</w:t>
        </w:r>
        <w:r w:rsidR="005A2052">
          <w:rPr>
            <w:rFonts w:ascii="Oracle Sans" w:hAnsi="Oracle Sans" w:cs="Oracle Sans" w:eastAsia="Oracle Sans"/>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9" w:history="1">
        <w:r w:rsidR="005A2052" w:rsidRPr="005D2908">
          <w:rPr>
            <w:rFonts w:ascii="Oracle Sans" w:hAnsi="Oracle Sans" w:cs="Oracle Sans" w:eastAsia="Oracle Sans"/>
            <w:rStyle w:val="Hyperlink"/>
            <w:noProof/>
            <w:sz w:val="22"/>
            <w:szCs w:val="22"/>
            <w:b w:val="0"/>
            <w:bCs w:val="0"/>
          </w:rPr>
          <w:t>3.2.1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Properties of the Data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_Toc203078939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0A67B77A" w14:textId="75531B92"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0" w:history="1">
        <w:r w:rsidR="005A2052" w:rsidRPr="005D2908">
          <w:rPr>
            <w:rFonts w:ascii="Oracle Sans" w:hAnsi="Oracle Sans" w:cs="Oracle Sans" w:eastAsia="Oracle Sans"/>
            <w:rStyle w:val="Hyperlink"/>
            <w:noProof/>
            <w:sz w:val="22"/>
            <w:szCs w:val="22"/>
            <w:b w:val="0"/>
            <w:bCs w:val="0"/>
          </w:rPr>
          <w:t>3.2.2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Business Rules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_Toc203078940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47F667F6" w14:textId="481FBEF6"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1" w:history="1">
        <w:r w:rsidR="005A2052" w:rsidRPr="005D2908">
          <w:rPr>
            <w:rFonts w:ascii="Oracle Sans" w:hAnsi="Oracle Sans" w:cs="Oracle Sans" w:eastAsia="Oracle Sans"/>
            <w:rStyle w:val="Hyperlink"/>
            <w:noProof/>
            <w:sz w:val="22"/>
            <w:szCs w:val="22"/>
            <w:b w:val="0"/>
            <w:bCs w:val="0"/>
          </w:rPr>
          <w:t>3.2.3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Process Flow</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12</w:t>
        </w:r>
        <w:r w:rsidR="005A2052">
          <w:rPr>
            <w:rFonts w:ascii="Oracle Sans" w:hAnsi="Oracle Sans" w:cs="Oracle Sans" w:eastAsia="Oracle Sans"/>
            <w:noProof/>
            <w:webHidden/>
            <w:sz w:val="22"/>
            <w:szCs w:val="22"/>
            <w:b w:val="0"/>
            <w:bCs w:val="0"/>
          </w:rPr>
          <w:fldChar w:fldCharType="end"/>
        </w:r>
      </w:hyperlink>
    </w:p>
    <w:p w14:paraId="52FF1B63" w14:textId="2594A9D7"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2" w:history="1">
        <w:r w:rsidR="005A2052" w:rsidRPr="005D2908">
          <w:rPr>
            <w:rFonts w:ascii="Oracle Sans" w:hAnsi="Oracle Sans" w:cs="Oracle Sans" w:eastAsia="Oracle Sans"/>
            <w:rStyle w:val="Hyperlink"/>
            <w:noProof/>
            <w:sz w:val="22"/>
            <w:szCs w:val="22"/>
            <w:b w:val="0"/>
            <w:bCs w:val="0"/>
          </w:rPr>
          <w:t>3.2.4</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Data Mapping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_Toc203078942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12</w:t>
        </w:r>
        <w:r w:rsidR="005A2052">
          <w:rPr>
            <w:rFonts w:ascii="Oracle Sans" w:hAnsi="Oracle Sans" w:cs="Oracle Sans" w:eastAsia="Oracle Sans"/>
            <w:noProof/>
            <w:webHidden/>
            <w:sz w:val="22"/>
            <w:szCs w:val="22"/>
            <w:b w:val="0"/>
            <w:bCs w:val="0"/>
          </w:rPr>
          <w:fldChar w:fldCharType="end"/>
        </w:r>
      </w:hyperlink>
    </w:p>
    <w:p w14:paraId="1FCA88B2" w14:textId="78F41088"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3" w:history="1">
        <w:r w:rsidR="005A2052" w:rsidRPr="005D2908">
          <w:rPr>
            <w:rFonts w:ascii="Oracle Sans" w:hAnsi="Oracle Sans" w:cs="Oracle Sans" w:eastAsia="Oracle Sans"/>
            <w:rStyle w:val="Hyperlink"/>
            <w:noProof/>
            <w:sz w:val="22"/>
            <w:szCs w:val="22"/>
            <w:b w:val="0"/>
            <w:bCs w:val="0"/>
          </w:rPr>
          <w:t>3.2.5</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PIF Configuration</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_Toc203078943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13</w:t>
        </w:r>
        <w:r w:rsidR="005A2052">
          <w:rPr>
            <w:rFonts w:ascii="Oracle Sans" w:hAnsi="Oracle Sans" w:cs="Oracle Sans" w:eastAsia="Oracle Sans"/>
            <w:noProof/>
            <w:webHidden/>
            <w:sz w:val="22"/>
            <w:szCs w:val="22"/>
            <w:b w:val="0"/>
            <w:bCs w:val="0"/>
          </w:rPr>
          <w:fldChar w:fldCharType="end"/>
        </w:r>
      </w:hyperlink>
    </w:p>
    <w:p w14:paraId="37EAE570" w14:textId="1243A38A" w:rsidR="005A2052" w:rsidRDefault="00000000">
      <w:pPr>
        <w:pStyle w:val="TOC3"/>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44" w:history="1">
        <w:r w:rsidR="005A2052" w:rsidRPr="005D2908">
          <w:rPr>
            <w:rFonts w:ascii="Oracle Sans" w:hAnsi="Oracle Sans" w:cs="Oracle Sans" w:eastAsia="Oracle Sans"/>
            <w:rStyle w:val="Hyperlink"/>
            <w:noProof/>
            <w:sz w:val="22"/>
            <w:szCs w:val="22"/>
            <w:b w:val="0"/>
            <w:bCs w:val="0"/>
          </w:rPr>
          <w:t>3.2.6</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Error/Warning Handling</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_Toc203078944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13</w:t>
        </w:r>
        <w:r w:rsidR="005A2052">
          <w:rPr>
            <w:rFonts w:ascii="Oracle Sans" w:hAnsi="Oracle Sans" w:cs="Oracle Sans" w:eastAsia="Oracle Sans"/>
            <w:noProof/>
            <w:webHidden/>
            <w:sz w:val="22"/>
            <w:szCs w:val="22"/>
            <w:b w:val="0"/>
            <w:bCs w:val="0"/>
          </w:rPr>
          <w:fldChar w:fldCharType="end"/>
        </w:r>
      </w:hyperlink>
    </w:p>
    <w:p w14:paraId="4970CC2F" w14:textId="503CEF01"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hyperlink w:anchor="_Toc203078945" w:history="1">
        <w:r w:rsidR="005A2052" w:rsidRPr="005D2908">
          <w:rPr>
            <w:rFonts w:ascii="Oracle Sans" w:hAnsi="Oracle Sans" w:cs="Oracle Sans" w:eastAsia="Oracle Sans"/>
            <w:rStyle w:val="Hyperlink"/>
            <w:noProof/>
            <w:sz w:val="22"/>
            <w:szCs w:val="22"/>
            <w:b w:val="0"/>
            <w:bCs w:val="0"/>
            <w:highlight w:val="lightGray"/>
          </w:rPr>
          <w:t>4</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Assumptions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_Toc203078945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14</w:t>
        </w:r>
        <w:r w:rsidR="005A2052">
          <w:rPr>
            <w:rFonts w:ascii="Oracle Sans" w:hAnsi="Oracle Sans" w:cs="Oracle Sans" w:eastAsia="Oracle Sans"/>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hyperlink w:anchor="_Toc203078946" w:history="1">
        <w:r w:rsidR="005A2052" w:rsidRPr="005D2908">
          <w:rPr>
            <w:rFonts w:ascii="Oracle Sans" w:hAnsi="Oracle Sans" w:cs="Oracle Sans" w:eastAsia="Oracle Sans"/>
            <w:rStyle w:val="Hyperlink"/>
            <w:noProof/>
            <w:sz w:val="22"/>
            <w:szCs w:val="22"/>
            <w:b w:val="0"/>
            <w:bCs w:val="0"/>
            <w:highlight w:val="lightGray"/>
          </w:rPr>
          <w:t>5</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Appendix A: Acronyms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_Toc203078946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15</w:t>
        </w:r>
        <w:r w:rsidR="005A2052">
          <w:rPr>
            <w:rFonts w:ascii="Oracle Sans" w:hAnsi="Oracle Sans" w:cs="Oracle Sans" w:eastAsia="Oracle Sans"/>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Oracle Sans" w:hAnsi="Oracle Sans" w:cs="Oracle Sans" w:eastAsia="Oracle Sans"/>
          <w:b w:val="0"/>
          <w:noProof/>
          <w:kern w:val="2"/>
          <w:sz w:val="22"/>
          <w:szCs w:val="22"/>
          <w:lang w:val="en-US" w:eastAsia="en-US"/>
          <w14:ligatures w14:val="standardContextual"/>
          <w:bCs w:val="0"/>
          <w:highlight w:val="lightGray"/>
        </w:rPr>
      </w:pPr>
      <w:hyperlink w:anchor="_Toc203078947" w:history="1">
        <w:r w:rsidR="005A2052" w:rsidRPr="005D2908">
          <w:rPr>
            <w:rFonts w:ascii="Oracle Sans" w:hAnsi="Oracle Sans" w:cs="Oracle Sans" w:eastAsia="Oracle Sans"/>
            <w:rStyle w:val="Hyperlink"/>
            <w:noProof/>
            <w:sz w:val="22"/>
            <w:szCs w:val="22"/>
            <w:b w:val="0"/>
            <w:bCs w:val="0"/>
            <w:highlight w:val="lightGray"/>
          </w:rPr>
          <w:t>6</w:t>
        </w:r>
        <w:r w:rsidR="005A2052">
          <w:rPr>
            <w:rFonts w:eastAsiaTheme="minorEastAsia" w:ascii="Oracle Sans" w:hAnsi="Oracle Sans" w:cs="Oracle Sans" w:eastAsia="Oracle Sans"/>
            <w:b w:val="0"/>
            <w:noProof/>
            <w:kern w:val="2"/>
            <w:sz w:val="22"/>
            <w:szCs w:val="22"/>
            <w:lang w:val="en-US" w:eastAsia="en-US"/>
            <w14:ligatures w14:val="standardContextual"/>
            <w:bCs w:val="0"/>
            <w:highlight w:val="lightGray"/>
          </w:rPr>
          <w:tab/>
        </w:r>
        <w:r w:rsidR="005A2052" w:rsidRPr="005D2908">
          <w:rPr>
            <w:rFonts w:ascii="Oracle Sans" w:hAnsi="Oracle Sans" w:cs="Oracle Sans" w:eastAsia="Oracle Sans"/>
            <w:rStyle w:val="Hyperlink"/>
            <w:noProof/>
            <w:sz w:val="22"/>
            <w:szCs w:val="22"/>
            <w:b w:val="0"/>
            <w:bCs w:val="0"/>
            <w:highlight w:val="lightGray"/>
          </w:rPr>
          <w:t>Appendix B: Issue Log</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_Toc203078947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16</w:t>
        </w:r>
        <w:r w:rsidR="005A2052">
          <w:rPr>
            <w:rFonts w:ascii="Oracle Sans" w:hAnsi="Oracle Sans" w:cs="Oracle Sans" w:eastAsia="Oracle Sans"/>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w:hAnsi="Oracle Sans" w:cs="Oracle Sans" w:eastAsia="Oracle Sans"/>
          <w:color w:val="AE562C"/>
          <w:sz w:val="22"/>
          <w:szCs w:val="22"/>
          <w:b w:val="0"/>
          <w:bCs w:val="0"/>
          <w:highlight w:val="lightGray"/>
        </w:rPr>
      </w:pPr>
      <w:r w:rsidRPr="00BB1627">
        <w:rPr>
          <w:rFonts w:ascii="Oracle Sans" w:hAnsi="Oracle Sans" w:cs="Oracle Sans" w:eastAsia="Oracle Sans"/>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r w:rsidRPr="00BB1627">
        <w:rPr>
          <w:rFonts w:ascii="Oracle Sans" w:hAnsi="Oracle Sans" w:cs="Oracle Sans" w:eastAsia="Oracle Sans"/>
          <w:sz w:val="22"/>
          <w:szCs w:val="22"/>
          <w:b w:val="0"/>
          <w:bCs w:val="0"/>
          <w:highlight w:val="lightGray"/>
        </w:rPr>
        <w:fldChar w:fldCharType="begin"/>
      </w:r>
      <w:r w:rsidRPr="00BB1627">
        <w:rPr>
          <w:rFonts w:ascii="Oracle Sans" w:hAnsi="Oracle Sans" w:cs="Oracle Sans" w:eastAsia="Oracle Sans"/>
          <w:sz w:val="22"/>
          <w:szCs w:val="22"/>
          <w:b w:val="0"/>
          <w:bCs w:val="0"/>
          <w:highlight w:val="lightGray"/>
        </w:rPr>
        <w:instrText xml:space="preserve"> TOC \h \z \c "Figure" </w:instrText>
      </w:r>
      <w:r w:rsidRPr="00BB1627">
        <w:rPr>
          <w:rFonts w:ascii="Oracle Sans" w:hAnsi="Oracle Sans" w:cs="Oracle Sans" w:eastAsia="Oracle Sans"/>
          <w:sz w:val="22"/>
          <w:szCs w:val="22"/>
          <w:b w:val="0"/>
          <w:bCs w:val="0"/>
          <w:highlight w:val="lightGray"/>
        </w:rPr>
        <w:fldChar w:fldCharType="separate"/>
      </w:r>
      <w:hyperlink w:anchor="_Toc203078948" w:history="1">
        <w:r w:rsidR="005A2052" w:rsidRPr="00160486">
          <w:rPr>
            <w:rFonts w:ascii="Oracle Sans" w:hAnsi="Oracle Sans" w:cs="Oracle Sans" w:eastAsia="Oracle Sans"/>
            <w:rStyle w:val="Hyperlink"/>
            <w:noProof/>
            <w:sz w:val="22"/>
            <w:szCs w:val="22"/>
            <w:b w:val="0"/>
            <w:bCs w:val="0"/>
            <w:highlight w:val="lightGray"/>
          </w:rPr>
          <w:t>Figure 1:  Interface Details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_Toc203078948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6</w:t>
        </w:r>
        <w:r w:rsidR="005A2052">
          <w:rPr>
            <w:rFonts w:ascii="Oracle Sans" w:hAnsi="Oracle Sans" w:cs="Oracle Sans" w:eastAsia="Oracle Sans"/>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hyperlink w:anchor="_Toc203078949" w:history="1">
        <w:r w:rsidR="005A2052" w:rsidRPr="00160486">
          <w:rPr>
            <w:rFonts w:ascii="Oracle Sans" w:hAnsi="Oracle Sans" w:cs="Oracle Sans" w:eastAsia="Oracle Sans"/>
            <w:rStyle w:val="Hyperlink"/>
            <w:noProof/>
            <w:sz w:val="22"/>
            <w:szCs w:val="22"/>
            <w:b w:val="0"/>
            <w:bCs w:val="0"/>
            <w:highlight w:val="lightGray"/>
          </w:rPr>
          <w:t>Figure 2:  High Level Interface Diagram</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_Toc203078949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6</w:t>
        </w:r>
        <w:r w:rsidR="005A2052">
          <w:rPr>
            <w:rFonts w:ascii="Oracle Sans" w:hAnsi="Oracle Sans" w:cs="Oracle Sans" w:eastAsia="Oracle Sans"/>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hyperlink w:anchor="_Toc203078950" w:history="1">
        <w:r w:rsidR="005A2052" w:rsidRPr="00160486">
          <w:rPr>
            <w:rFonts w:ascii="Oracle Sans" w:hAnsi="Oracle Sans" w:cs="Oracle Sans" w:eastAsia="Oracle Sans"/>
            <w:rStyle w:val="Hyperlink"/>
            <w:noProof/>
            <w:sz w:val="22"/>
            <w:szCs w:val="22"/>
            <w:b w:val="0"/>
            <w:bCs w:val="0"/>
            <w:highlight w:val="lightGray"/>
          </w:rPr>
          <w:t>Figure 3:  I8080 – PeopleSoft Approved Invoices to Unifier Invoices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_Toc203078950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7</w:t>
        </w:r>
        <w:r w:rsidR="005A2052">
          <w:rPr>
            <w:rFonts w:ascii="Oracle Sans" w:hAnsi="Oracle Sans" w:cs="Oracle Sans" w:eastAsia="Oracle Sans"/>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hyperlink w:anchor="_Toc203078951" w:history="1">
        <w:r w:rsidR="005A2052" w:rsidRPr="00160486">
          <w:rPr>
            <w:rFonts w:ascii="Oracle Sans" w:hAnsi="Oracle Sans" w:cs="Oracle Sans" w:eastAsia="Oracle Sans"/>
            <w:rStyle w:val="Hyperlink"/>
            <w:noProof/>
            <w:sz w:val="22"/>
            <w:szCs w:val="22"/>
            <w:b w:val="0"/>
            <w:bCs w:val="0"/>
            <w:highlight w:val="lightGray"/>
          </w:rPr>
          <w:t>Figure 3:  I8101 – PeopleSoft Approved Change Order Invoices to Unifier Payment Application Invoices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_Toc203078951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11</w:t>
        </w:r>
        <w:r w:rsidR="005A2052">
          <w:rPr>
            <w:rFonts w:ascii="Oracle Sans" w:hAnsi="Oracle Sans" w:cs="Oracle Sans" w:eastAsia="Oracle Sans"/>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hyperlink w:anchor="_Toc203078952" w:history="1">
        <w:r w:rsidR="005A2052" w:rsidRPr="00160486">
          <w:rPr>
            <w:rFonts w:ascii="Oracle Sans" w:hAnsi="Oracle Sans" w:cs="Oracle Sans" w:eastAsia="Oracle Sans"/>
            <w:rStyle w:val="Hyperlink"/>
            <w:noProof/>
            <w:sz w:val="22"/>
            <w:szCs w:val="22"/>
            <w:b w:val="0"/>
            <w:bCs w:val="0"/>
            <w:highlight w:val="lightGray"/>
          </w:rPr>
          <w:t>Figure 36:  Acronyms</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_Toc203078952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15</w:t>
        </w:r>
        <w:r w:rsidR="005A2052">
          <w:rPr>
            <w:rFonts w:ascii="Oracle Sans" w:hAnsi="Oracle Sans" w:cs="Oracle Sans" w:eastAsia="Oracle Sans"/>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lightGray"/>
        </w:rPr>
      </w:pPr>
      <w:hyperlink w:anchor="_Toc203078953" w:history="1">
        <w:r w:rsidR="005A2052" w:rsidRPr="00160486">
          <w:rPr>
            <w:rFonts w:ascii="Oracle Sans" w:hAnsi="Oracle Sans" w:cs="Oracle Sans" w:eastAsia="Oracle Sans"/>
            <w:rStyle w:val="Hyperlink"/>
            <w:noProof/>
            <w:sz w:val="22"/>
            <w:szCs w:val="22"/>
            <w:b w:val="0"/>
            <w:bCs w:val="0"/>
            <w:highlight w:val="lightGray"/>
          </w:rPr>
          <w:t>Figure 37:  Issue Log</w:t>
        </w:r>
        <w:r w:rsidR="005A2052">
          <w:rPr>
            <w:rFonts w:ascii="Oracle Sans" w:hAnsi="Oracle Sans" w:cs="Oracle Sans" w:eastAsia="Oracle Sans"/>
            <w:noProof/>
            <w:webHidden/>
            <w:sz w:val="22"/>
            <w:szCs w:val="22"/>
            <w:b w:val="0"/>
            <w:bCs w:val="0"/>
            <w:highlight w:val="lightGray"/>
          </w:rPr>
          <w:tab/>
        </w:r>
        <w:r w:rsidR="005A2052">
          <w:rPr>
            <w:rFonts w:ascii="Oracle Sans" w:hAnsi="Oracle Sans" w:cs="Oracle Sans" w:eastAsia="Oracle Sans"/>
            <w:noProof/>
            <w:webHidden/>
            <w:sz w:val="22"/>
            <w:szCs w:val="22"/>
            <w:b w:val="0"/>
            <w:bCs w:val="0"/>
            <w:highlight w:val="lightGray"/>
          </w:rPr>
          <w:fldChar w:fldCharType="begin"/>
        </w:r>
        <w:r w:rsidR="005A2052">
          <w:rPr>
            <w:rFonts w:ascii="Oracle Sans" w:hAnsi="Oracle Sans" w:cs="Oracle Sans" w:eastAsia="Oracle Sans"/>
            <w:noProof/>
            <w:webHidden/>
            <w:sz w:val="22"/>
            <w:szCs w:val="22"/>
            <w:b w:val="0"/>
            <w:bCs w:val="0"/>
            <w:highlight w:val="lightGray"/>
          </w:rPr>
          <w:instrText xml:space="preserve"> PAGEREF _Toc203078953 \h </w:instrText>
        </w:r>
        <w:r w:rsidR="005A2052">
          <w:rPr>
            <w:rFonts w:ascii="Oracle Sans" w:hAnsi="Oracle Sans" w:cs="Oracle Sans" w:eastAsia="Oracle Sans"/>
            <w:noProof/>
            <w:webHidden/>
            <w:sz w:val="22"/>
            <w:szCs w:val="22"/>
            <w:b w:val="0"/>
            <w:bCs w:val="0"/>
            <w:highlight w:val="lightGray"/>
          </w:rPr>
        </w:r>
        <w:r w:rsidR="005A2052">
          <w:rPr>
            <w:rFonts w:ascii="Oracle Sans" w:hAnsi="Oracle Sans" w:cs="Oracle Sans" w:eastAsia="Oracle Sans"/>
            <w:noProof/>
            <w:webHidden/>
            <w:sz w:val="22"/>
            <w:szCs w:val="22"/>
            <w:b w:val="0"/>
            <w:bCs w:val="0"/>
            <w:highlight w:val="lightGray"/>
          </w:rPr>
          <w:fldChar w:fldCharType="separate"/>
        </w:r>
        <w:r w:rsidR="005A2052">
          <w:rPr>
            <w:rFonts w:ascii="Oracle Sans" w:hAnsi="Oracle Sans" w:cs="Oracle Sans" w:eastAsia="Oracle Sans"/>
            <w:noProof/>
            <w:webHidden/>
            <w:sz w:val="22"/>
            <w:szCs w:val="22"/>
            <w:b w:val="0"/>
            <w:bCs w:val="0"/>
            <w:highlight w:val="lightGray"/>
          </w:rPr>
          <w:t>16</w:t>
        </w:r>
        <w:r w:rsidR="005A2052">
          <w:rPr>
            <w:rFonts w:ascii="Oracle Sans" w:hAnsi="Oracle Sans" w:cs="Oracle Sans" w:eastAsia="Oracle Sans"/>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w:hAnsi="Oracle Sans" w:cs="Oracle Sans" w:eastAsia="Oracle Sans"/>
          <w:sz w:val="22"/>
          <w:szCs w:val="22"/>
          <w:b w:val="1"/>
          <w:bCs w:val="1"/>
          <w:highlight w:val="green"/>
        </w:rPr>
      </w:pPr>
      <w:bookmarkStart w:id="1" w:name="_Toc203078925"/>
      <w:r w:rsidRPr="00BB1627">
        <w:rPr>
          <w:rFonts w:ascii="Oracle Sans" w:hAnsi="Oracle Sans" w:cs="Oracle Sans" w:eastAsia="Oracle Sans"/>
          <w:sz w:val="22"/>
          <w:szCs w:val="22"/>
          <w:b w:val="1"/>
          <w:bCs w:val="1"/>
          <w:highlight w:val="green"/>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2"/>
          <w:szCs w:val="22"/>
          <w:b w:val="0"/>
          <w:bCs w:val="0"/>
        </w:rPr>
        <w:t xml:space="preserve"> </w:t>
      </w:r>
      <w:r w:rsidR="002A2869" w:rsidRPr="002A2869">
        <w:rPr>
          <w:rFonts w:ascii="Oracle Sans" w:hAnsi="Oracle Sans" w:cs="Oracle Sans" w:eastAsia="Oracle Sans"/>
          <w:sz w:val="22"/>
          <w:szCs w:val="22"/>
          <w:b w:val="0"/>
          <w:bCs w:val="0"/>
        </w:rPr>
        <w:t>Northwestern Memorial Healthcare</w:t>
      </w:r>
      <w:r w:rsidR="002A2869">
        <w:rPr>
          <w:rFonts w:ascii="Oracle Sans" w:hAnsi="Oracle Sans" w:cs="Oracle Sans" w:eastAsia="Oracle Sans"/>
          <w:sz w:val="22"/>
          <w:szCs w:val="22"/>
          <w:b w:val="0"/>
          <w:bCs w:val="0"/>
        </w:rPr>
        <w:t xml:space="preserve"> </w:t>
      </w:r>
      <w:r w:rsidRPr="00BB1627">
        <w:rPr>
          <w:rFonts w:ascii="Oracle Sans" w:hAnsi="Oracle Sans" w:cs="Oracle Sans" w:eastAsia="Oracle Sans"/>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w:hAnsi="Oracle Sans" w:cs="Oracle Sans" w:eastAsia="Oracle Sans"/>
          <w:sz w:val="22"/>
          <w:szCs w:val="22"/>
          <w:b w:val="1"/>
          <w:bCs w:val="1"/>
          <w:highlight w:val="cyan"/>
        </w:rPr>
      </w:pPr>
      <w:bookmarkStart w:id="2" w:name="_Toc3998885"/>
      <w:bookmarkStart w:id="3" w:name="_Toc203078926"/>
      <w:r w:rsidRPr="00BB1627">
        <w:rPr>
          <w:rFonts w:ascii="Oracle Sans" w:hAnsi="Oracle Sans" w:cs="Oracle Sans" w:eastAsia="Oracle Sans"/>
          <w:sz w:val="22"/>
          <w:szCs w:val="22"/>
          <w:b w:val="1"/>
          <w:bCs w:val="1"/>
          <w:highlight w:val="cyan"/>
        </w:rPr>
        <w:t>Purposes</w:t>
      </w:r>
      <w:bookmarkEnd w:id="2"/>
      <w:bookmarkEnd w:id="3"/>
    </w:p>
    <w:p w14:paraId="37914876" w14:textId="77777777" w:rsidR="00AC4388" w:rsidRPr="00BB1627" w:rsidRDefault="00AC4388" w:rsidP="00AC4388">
      <w:pPr>
        <w:rPr>
          <w:rFonts w:ascii="Oracle Sans" w:hAnsi="Oracle Sans" w:cs="Oracle Sans" w:eastAsia="Oracle Sans"/>
          <w:sz w:val="22"/>
          <w:szCs w:val="22"/>
          <w:b w:val="0"/>
          <w:bCs w:val="0"/>
        </w:rPr>
      </w:pPr>
      <w:bookmarkStart w:id="4" w:name="_Toc260815896"/>
      <w:r w:rsidRPr="00BB1627">
        <w:rPr>
          <w:rFonts w:ascii="Oracle Sans" w:hAnsi="Oracle Sans" w:cs="Oracle Sans" w:eastAsia="Oracle Sans"/>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2"/>
          <w:szCs w:val="22"/>
          <w:bCs w:val="0"/>
        </w:rPr>
      </w:pPr>
      <w:r w:rsidRPr="00713788">
        <w:rPr>
          <w:rFonts w:ascii="Oracle Sans" w:hAnsi="Oracle Sans" w:cs="Oracle Sans" w:eastAsia="Oracle Sans"/>
          <w:sz w:val="22"/>
          <w:szCs w:val="22"/>
          <w:b w:val="0"/>
          <w:bCs w:val="0"/>
        </w:rPr>
        <w:t xml:space="preserve">As a deliverable, allow </w:t>
      </w:r>
      <w:r w:rsidR="00713788" w:rsidRPr="00713788">
        <w:rPr>
          <w:rFonts w:ascii="Oracle Sans" w:hAnsi="Oracle Sans" w:cs="Oracle Sans" w:eastAsia="Oracle Sans"/>
          <w:sz w:val="22"/>
          <w:szCs w:val="22"/>
          <w:b w:val="0"/>
          <w:bCs w:val="0"/>
        </w:rPr>
        <w:t xml:space="preserve">Northwestern Memorial Healthcare </w:t>
      </w:r>
      <w:r w:rsidRPr="00713788">
        <w:rPr>
          <w:rFonts w:ascii="Oracle Sans" w:hAnsi="Oracle Sans" w:cs="Oracle Sans" w:eastAsia="Oracle Sans"/>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w:hAnsi="Oracle Sans" w:cs="Oracle Sans" w:eastAsia="Oracle Sans"/>
          <w:sz w:val="22"/>
          <w:szCs w:val="22"/>
          <w:b w:val="1"/>
          <w:bCs w:val="1"/>
          <w:highlight w:val="cyan"/>
        </w:rPr>
      </w:pPr>
      <w:bookmarkStart w:id="5" w:name="_Toc203078927"/>
      <w:r w:rsidRPr="00BB1627">
        <w:rPr>
          <w:rFonts w:ascii="Oracle Sans" w:hAnsi="Oracle Sans" w:cs="Oracle Sans" w:eastAsia="Oracle Sans"/>
          <w:sz w:val="22"/>
          <w:szCs w:val="22"/>
          <w:b w:val="1"/>
          <w:bCs w:val="1"/>
          <w:highlight w:val="cyan"/>
        </w:rPr>
        <w:t>Audience</w:t>
      </w:r>
      <w:bookmarkEnd w:id="5"/>
    </w:p>
    <w:p w14:paraId="1E83A802" w14:textId="77777777" w:rsidR="00AC4388" w:rsidRPr="00BB1627" w:rsidRDefault="00AC4388" w:rsidP="00AC4388">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 xml:space="preserve">Technical resources supporting </w:t>
      </w:r>
      <w:r w:rsidR="00700E24" w:rsidRPr="00BB1627">
        <w:rPr>
          <w:rFonts w:ascii="Oracle Sans" w:hAnsi="Oracle Sans" w:cs="Oracle Sans" w:eastAsia="Oracle Sans"/>
          <w:sz w:val="22"/>
          <w:szCs w:val="22"/>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2"/>
          <w:szCs w:val="22"/>
          <w:bCs w:val="0"/>
        </w:rPr>
      </w:pPr>
      <w:r w:rsidRPr="00713788">
        <w:rPr>
          <w:rFonts w:ascii="Oracle Sans" w:hAnsi="Oracle Sans" w:cs="Oracle Sans" w:eastAsia="Oracle Sans"/>
          <w:sz w:val="22"/>
          <w:szCs w:val="22"/>
          <w:b w:val="0"/>
          <w:bCs w:val="0"/>
        </w:rPr>
        <w:t>Northwestern Memorial Healthcare</w:t>
      </w:r>
      <w:r w:rsidR="002951E1">
        <w:rPr>
          <w:rFonts w:ascii="Oracle Sans" w:hAnsi="Oracle Sans" w:cs="Oracle Sans" w:eastAsia="Oracle Sans"/>
          <w:sz w:val="22"/>
          <w:szCs w:val="22"/>
          <w:b w:val="0"/>
          <w:bCs w:val="0"/>
        </w:rPr>
        <w:t xml:space="preserve"> </w:t>
      </w:r>
      <w:r w:rsidR="00AC4388" w:rsidRPr="00BB1627">
        <w:rPr>
          <w:rFonts w:ascii="Oracle Sans" w:hAnsi="Oracle Sans" w:cs="Oracle Sans" w:eastAsia="Oracle Sans"/>
          <w:sz w:val="22"/>
          <w:szCs w:val="22"/>
          <w:b w:val="0"/>
          <w:bCs w:val="0"/>
        </w:rPr>
        <w:t>and Oracle Project Managers</w:t>
      </w:r>
    </w:p>
    <w:p w14:paraId="232BB552" w14:textId="77777777" w:rsidR="00AC4388" w:rsidRDefault="00AC4388">
      <w:pPr>
        <w:numPr>
          <w:ilvl w:val="0"/>
          <w:numId w:val="3"/>
        </w:numPr>
        <w:rPr>
          <w:rFonts w:ascii="Oracle Sans" w:hAnsi="Oracle Sans" w:cs="Oracle Sans" w:eastAsia="Oracle Sans"/>
          <w:sz w:val="22"/>
          <w:szCs w:val="22"/>
          <w:bCs w:val="0"/>
        </w:rPr>
      </w:pPr>
      <w:r w:rsidRPr="00BB1627">
        <w:rPr>
          <w:rFonts w:ascii="Oracle Sans" w:hAnsi="Oracle Sans" w:cs="Oracle Sans" w:eastAsia="Oracle Sans"/>
          <w:sz w:val="22"/>
          <w:szCs w:val="22"/>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Business</w:t>
      </w:r>
    </w:p>
    <w:p w14:paraId="5ED7C202" w14:textId="77777777" w:rsidR="00535EC1" w:rsidRPr="00535EC1" w:rsidRDefault="00535EC1" w:rsidP="00535EC1">
      <w:pPr>
        <w:pStyle w:val="Heading2"/>
        <w:rPr>
          <w:rFonts w:ascii="Oracle Sans" w:hAnsi="Oracle Sans" w:cs="Oracle Sans" w:eastAsia="Oracle Sans"/>
          <w:sz w:val="22"/>
          <w:szCs w:val="22"/>
          <w:b w:val="1"/>
          <w:bCs w:val="1"/>
          <w:highlight w:val="cyan"/>
        </w:rPr>
      </w:pPr>
      <w:bookmarkStart w:id="6" w:name="_Toc203078928"/>
      <w:r w:rsidRPr="00535EC1">
        <w:rPr>
          <w:rFonts w:ascii="Oracle Sans" w:hAnsi="Oracle Sans" w:cs="Oracle Sans" w:eastAsia="Oracle Sans"/>
          <w:sz w:val="22"/>
          <w:szCs w:val="22"/>
          <w:b w:val="1"/>
          <w:bCs w:val="1"/>
          <w:highlight w:val="cyan"/>
        </w:rPr>
        <w:t>References</w:t>
      </w:r>
      <w:bookmarkEnd w:id="6"/>
    </w:p>
    <w:p w14:paraId="163AC1E9" w14:textId="77777777" w:rsidR="00535EC1" w:rsidRPr="00535EC1" w:rsidRDefault="00535EC1" w:rsidP="002942D4">
      <w:pPr>
        <w:rPr>
          <w:rFonts w:ascii="Oracle Sans" w:hAnsi="Oracle Sans" w:cs="Oracle Sans" w:eastAsia="Oracle Sans"/>
          <w:sz w:val="22"/>
          <w:szCs w:val="22"/>
          <w:b w:val="0"/>
          <w:bCs w:val="0"/>
        </w:rPr>
      </w:pPr>
      <w:r w:rsidRPr="00535EC1">
        <w:rPr>
          <w:rFonts w:ascii="Oracle Sans" w:hAnsi="Oracle Sans" w:cs="Oracle Sans" w:eastAsia="Oracle Sans"/>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 xml:space="preserve">Meetings and discussions with </w:t>
      </w:r>
      <w:r w:rsidR="00713788" w:rsidRPr="00713788">
        <w:rPr>
          <w:rFonts w:ascii="Oracle Sans" w:hAnsi="Oracle Sans" w:cs="Oracle Sans" w:eastAsia="Oracle Sans"/>
          <w:sz w:val="22"/>
          <w:szCs w:val="22"/>
          <w:b w:val="0"/>
          <w:bCs w:val="0"/>
        </w:rPr>
        <w:t>Northwestern Memorial Healthcare</w:t>
      </w:r>
      <w:r w:rsidR="002762D7">
        <w:rPr>
          <w:rFonts w:ascii="Oracle Sans" w:hAnsi="Oracle Sans" w:cs="Oracle Sans" w:eastAsia="Oracle Sans"/>
          <w:sz w:val="22"/>
          <w:szCs w:val="22"/>
          <w:b w:val="0"/>
          <w:bCs w:val="0"/>
        </w:rPr>
        <w:t xml:space="preserve"> </w:t>
      </w:r>
      <w:r w:rsidRPr="00535EC1">
        <w:rPr>
          <w:rFonts w:ascii="Oracle Sans" w:hAnsi="Oracle Sans" w:cs="Oracle Sans" w:eastAsia="Oracle Sans"/>
          <w:sz w:val="22"/>
          <w:szCs w:val="22"/>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 xml:space="preserve">Field mapping identified by </w:t>
      </w:r>
      <w:r w:rsidR="00713788" w:rsidRPr="00713788">
        <w:rPr>
          <w:rFonts w:ascii="Oracle Sans" w:hAnsi="Oracle Sans" w:cs="Oracle Sans" w:eastAsia="Oracle Sans"/>
          <w:sz w:val="22"/>
          <w:szCs w:val="22"/>
          <w:b w:val="0"/>
          <w:bCs w:val="0"/>
        </w:rPr>
        <w:t>Northwestern Memorial Healthcare</w:t>
      </w:r>
      <w:r w:rsidR="002951E1">
        <w:rPr>
          <w:rFonts w:ascii="Oracle Sans" w:hAnsi="Oracle Sans" w:cs="Oracle Sans" w:eastAsia="Oracle Sans"/>
          <w:sz w:val="22"/>
          <w:szCs w:val="22"/>
          <w:b w:val="0"/>
          <w:bCs w:val="0"/>
        </w:rPr>
        <w:t xml:space="preserve"> </w:t>
      </w:r>
      <w:r w:rsidRPr="00535EC1">
        <w:rPr>
          <w:rFonts w:ascii="Oracle Sans" w:hAnsi="Oracle Sans" w:cs="Oracle Sans" w:eastAsia="Oracle Sans"/>
          <w:sz w:val="22"/>
          <w:szCs w:val="22"/>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2"/>
          <w:szCs w:val="22"/>
          <w:bCs w:val="0"/>
        </w:rPr>
      </w:pPr>
      <w:r w:rsidRPr="00535EC1">
        <w:rPr>
          <w:rFonts w:ascii="Oracle Sans" w:hAnsi="Oracle Sans" w:cs="Oracle Sans" w:eastAsia="Oracle Sans"/>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w:hAnsi="Oracle Sans" w:cs="Oracle Sans" w:eastAsia="Oracle Sans"/>
          <w:sz w:val="22"/>
          <w:szCs w:val="22"/>
          <w:b w:val="1"/>
          <w:bCs w:val="1"/>
          <w:highlight w:val="green"/>
        </w:rPr>
      </w:pPr>
      <w:bookmarkStart w:id="8" w:name="_Toc203078929"/>
      <w:r w:rsidRPr="00BB1627">
        <w:rPr>
          <w:rFonts w:ascii="Oracle Sans" w:hAnsi="Oracle Sans" w:cs="Oracle Sans" w:eastAsia="Oracle Sans"/>
          <w:sz w:val="22"/>
          <w:szCs w:val="22"/>
          <w:b w:val="1"/>
          <w:bCs w:val="1"/>
          <w:highlight w:val="green"/>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2"/>
          <w:szCs w:val="22"/>
          <w:b w:val="0"/>
          <w:bCs w:val="0"/>
        </w:rPr>
      </w:pPr>
      <w:bookmarkStart w:id="9" w:name="_Toc3997024"/>
      <w:r w:rsidRPr="00BE22F1">
        <w:rPr>
          <w:rFonts w:ascii="Oracle Sans" w:hAnsi="Oracle Sans" w:cs="Oracle Sans" w:eastAsia="Oracle Sans"/>
          <w:sz w:val="22"/>
          <w:szCs w:val="22"/>
          <w:b w:val="0"/>
          <w:bCs w:val="0"/>
        </w:rPr>
        <w:t xml:space="preserve">This document covers the design details for transferring financial data from </w:t>
      </w:r>
      <w:r w:rsidR="00713788">
        <w:rPr>
          <w:rFonts w:ascii="Oracle Sans" w:hAnsi="Oracle Sans" w:cs="Oracle Sans" w:eastAsia="Oracle Sans"/>
          <w:sz w:val="22"/>
          <w:szCs w:val="22"/>
          <w:b w:val="0"/>
          <w:bCs w:val="0"/>
        </w:rPr>
        <w:t>PeopleSoft</w:t>
      </w:r>
      <w:r w:rsidRPr="00BE22F1">
        <w:rPr>
          <w:rFonts w:ascii="Oracle Sans" w:hAnsi="Oracle Sans" w:cs="Oracle Sans" w:eastAsia="Oracle Sans"/>
          <w:sz w:val="22"/>
          <w:szCs w:val="22"/>
          <w:b w:val="0"/>
          <w:bCs w:val="0"/>
        </w:rPr>
        <w:t xml:space="preserve"> to Primavera Unifier</w:t>
      </w:r>
      <w:r w:rsidR="00713788">
        <w:rPr>
          <w:rFonts w:ascii="Oracle Sans" w:hAnsi="Oracle Sans" w:cs="Oracle Sans" w:eastAsia="Oracle Sans"/>
          <w:sz w:val="22"/>
          <w:szCs w:val="22"/>
          <w:b w:val="0"/>
          <w:bCs w:val="0"/>
        </w:rPr>
        <w:t xml:space="preserve"> </w:t>
      </w:r>
      <w:r w:rsidRPr="00BE22F1">
        <w:rPr>
          <w:rFonts w:ascii="Oracle Sans" w:hAnsi="Oracle Sans" w:cs="Oracle Sans" w:eastAsia="Oracle Sans"/>
          <w:sz w:val="22"/>
          <w:szCs w:val="22"/>
          <w:b w:val="0"/>
          <w:bCs w:val="0"/>
        </w:rPr>
        <w:t>using PIF.</w:t>
      </w:r>
      <w:r w:rsidR="00713788">
        <w:rPr>
          <w:rFonts w:ascii="Oracle Sans" w:hAnsi="Oracle Sans" w:cs="Oracle Sans" w:eastAsia="Oracle Sans"/>
          <w:sz w:val="22"/>
          <w:szCs w:val="22"/>
          <w:b w:val="0"/>
          <w:bCs w:val="0"/>
        </w:rPr>
        <w:t xml:space="preserve"> </w:t>
      </w:r>
      <w:r w:rsidR="00283ADE" w:rsidRPr="00234203">
        <w:rPr>
          <w:rFonts w:ascii="Oracle Sans" w:hAnsi="Oracle Sans" w:cs="Oracle Sans" w:eastAsia="Oracle Sans"/>
          <w:sz w:val="22"/>
          <w:szCs w:val="22"/>
          <w:b w:val="0"/>
          <w:bCs w:val="0"/>
        </w:rPr>
        <w:t xml:space="preserve">PIF leverages web services to interface with </w:t>
      </w:r>
      <w:r w:rsidR="00713788">
        <w:rPr>
          <w:rFonts w:ascii="Oracle Sans" w:hAnsi="Oracle Sans" w:cs="Oracle Sans" w:eastAsia="Oracle Sans"/>
          <w:sz w:val="22"/>
          <w:szCs w:val="22"/>
          <w:b w:val="0"/>
          <w:bCs w:val="0"/>
        </w:rPr>
        <w:t>PeopleSoft</w:t>
      </w:r>
      <w:r w:rsidR="00283ADE" w:rsidRPr="00234203">
        <w:rPr>
          <w:rFonts w:ascii="Oracle Sans" w:hAnsi="Oracle Sans" w:cs="Oracle Sans" w:eastAsia="Oracle Sans"/>
          <w:sz w:val="22"/>
          <w:szCs w:val="22"/>
          <w:b w:val="0"/>
          <w:bCs w:val="0"/>
        </w:rPr>
        <w:t xml:space="preserve"> and </w:t>
      </w:r>
      <w:r w:rsidR="002762D7">
        <w:rPr>
          <w:rFonts w:ascii="Oracle Sans" w:hAnsi="Oracle Sans" w:cs="Oracle Sans" w:eastAsia="Oracle Sans"/>
          <w:sz w:val="22"/>
          <w:szCs w:val="22"/>
          <w:b w:val="0"/>
          <w:bCs w:val="0"/>
        </w:rPr>
        <w:t>Primavera Unifier</w:t>
      </w:r>
      <w:r w:rsidR="00283ADE" w:rsidRPr="00234203">
        <w:rPr>
          <w:rFonts w:ascii="Oracle Sans" w:hAnsi="Oracle Sans" w:cs="Oracle Sans" w:eastAsia="Oracle Sans"/>
          <w:sz w:val="22"/>
          <w:szCs w:val="22"/>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The below table details interface that will be implemented within the scope of integration</w:t>
      </w:r>
      <w:r>
        <w:rPr>
          <w:rFonts w:ascii="Oracle Sans" w:hAnsi="Oracle Sans" w:cs="Oracle Sans" w:eastAsia="Oracle Sans"/>
          <w:sz w:val="22"/>
          <w:szCs w:val="22"/>
          <w:b w:val="0"/>
          <w:bCs w:val="0"/>
        </w:rPr>
        <w:t xml:space="preserve">s from </w:t>
      </w:r>
      <w:r w:rsidR="00713788">
        <w:rPr>
          <w:rFonts w:ascii="Oracle Sans" w:hAnsi="Oracle Sans" w:cs="Oracle Sans" w:eastAsia="Oracle Sans"/>
          <w:sz w:val="22"/>
          <w:szCs w:val="22"/>
          <w:b w:val="0"/>
          <w:bCs w:val="0"/>
        </w:rPr>
        <w:t>PeopleSoft</w:t>
      </w:r>
      <w:r>
        <w:rPr>
          <w:rFonts w:ascii="Oracle Sans" w:hAnsi="Oracle Sans" w:cs="Oracle Sans" w:eastAsia="Oracle Sans"/>
          <w:sz w:val="22"/>
          <w:szCs w:val="22"/>
          <w:b w:val="0"/>
          <w:bCs w:val="0"/>
        </w:rPr>
        <w:t xml:space="preserve"> to </w:t>
      </w:r>
      <w:r w:rsidR="002762D7">
        <w:rPr>
          <w:rFonts w:ascii="Oracle Sans" w:hAnsi="Oracle Sans" w:cs="Oracle Sans" w:eastAsia="Oracle Sans"/>
          <w:sz w:val="22"/>
          <w:szCs w:val="22"/>
          <w:b w:val="0"/>
          <w:bCs w:val="0"/>
        </w:rPr>
        <w:t>Unifier</w:t>
      </w:r>
      <w:r>
        <w:rPr>
          <w:rFonts w:ascii="Oracle Sans" w:hAnsi="Oracle Sans" w:cs="Oracle Sans" w:eastAsia="Oracle Sans"/>
          <w:sz w:val="22"/>
          <w:szCs w:val="22"/>
          <w:b w:val="0"/>
          <w:bCs w:val="0"/>
        </w:rPr>
        <w:t xml:space="preserve">. The term “Inbound” and “Outbound” is with the context to </w:t>
      </w:r>
      <w:r w:rsidR="002762D7">
        <w:rPr>
          <w:rFonts w:ascii="Oracle Sans" w:hAnsi="Oracle Sans" w:cs="Oracle Sans" w:eastAsia="Oracle Sans"/>
          <w:sz w:val="22"/>
          <w:szCs w:val="22"/>
          <w:b w:val="0"/>
          <w:bCs w:val="0"/>
        </w:rPr>
        <w:t>Primavera Unifier</w:t>
      </w:r>
      <w:r>
        <w:rPr>
          <w:rFonts w:ascii="Oracle Sans" w:hAnsi="Oracle Sans" w:cs="Oracle Sans" w:eastAsia="Oracle Sans"/>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C00000"/>
          </w:tcPr>
          <w:p w14:paraId="3451E59D"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C00000"/>
          </w:tcPr>
          <w:p w14:paraId="44E287E9"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4184C13F"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Interface</w:t>
            </w:r>
          </w:p>
          <w:p w14:paraId="1CF6724B"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C00000"/>
          </w:tcPr>
          <w:p w14:paraId="358B6A0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Source</w:t>
            </w:r>
          </w:p>
          <w:p w14:paraId="406EA27F"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6F5CBED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Target</w:t>
            </w:r>
          </w:p>
          <w:p w14:paraId="54117294"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r w:rsidRPr="00713788">
              <w:rPr>
                <w:rFonts w:asciiTheme="minorHAnsi" w:hAnsiTheme="minorHAnsi" w:ascii="Oracle Sans" w:hAnsi="Oracle Sans" w:cs="Oracle Sans" w:eastAsia="Oracle Sans"/>
                <w:color w:val="000000"/>
                <w:sz w:val="22"/>
                <w:lang w:eastAsia="en-US"/>
                <w:szCs w:val="22"/>
                <w:highlight w:val="cyan"/>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highlight w:val="cyan"/>
              </w:rPr>
              <w:t xml:space="preserve">PeopleSoft </w:t>
            </w:r>
            <w:r w:rsidR="00C92C93">
              <w:rPr>
                <w:rFonts w:asciiTheme="minorHAnsi" w:hAnsiTheme="minorHAnsi" w:ascii="Oracle Sans" w:hAnsi="Oracle Sans" w:cs="Oracle Sans" w:eastAsia="Oracle Sans"/>
                <w:color w:val="000000"/>
                <w:sz w:val="22"/>
                <w:lang w:eastAsia="en-US"/>
                <w:szCs w:val="22"/>
                <w:highlight w:val="cyan"/>
              </w:rPr>
              <w:t>Approved Invoices</w:t>
            </w:r>
            <w:r w:rsidR="00E02BFC" w:rsidRPr="00E02BFC">
              <w:rPr>
                <w:rFonts w:asciiTheme="minorHAnsi" w:hAnsiTheme="minorHAnsi" w:ascii="Oracle Sans" w:hAnsi="Oracle Sans" w:cs="Oracle Sans" w:eastAsia="Oracle Sans"/>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912440">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highlight w:val="cyan"/>
              </w:rPr>
            </w:pPr>
            <w:bookmarkStart w:id="11" w:name="_Hlk203078052"/>
            <w:r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Pr>
                <w:rFonts w:asciiTheme="minorHAnsi" w:hAnsiTheme="minorHAnsi" w:ascii="Oracle Sans" w:hAnsi="Oracle Sans" w:cs="Oracle Sans" w:eastAsia="Oracle Sans"/>
                <w:color w:val="000000"/>
                <w:sz w:val="22"/>
                <w:lang w:eastAsia="en-US"/>
                <w:szCs w:val="22"/>
                <w:highlight w:val="cyan"/>
              </w:rPr>
              <w:t xml:space="preserve">Change Order </w:t>
            </w:r>
            <w:r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Pr>
                <w:rFonts w:asciiTheme="minorHAnsi" w:hAnsiTheme="minorHAnsi" w:ascii="Oracle Sans" w:hAnsi="Oracle Sans" w:cs="Oracle Sans" w:eastAsia="Oracle Sans"/>
                <w:color w:val="000000"/>
                <w:sz w:val="22"/>
                <w:lang w:eastAsia="en-US"/>
                <w:szCs w:val="22"/>
                <w:highlight w:val="cyan"/>
              </w:rPr>
              <w:t xml:space="preserve">Payment Application </w:t>
            </w:r>
            <w:r w:rsidRPr="00DF2243">
              <w:rPr>
                <w:rFonts w:asciiTheme="minorHAnsi" w:hAnsiTheme="minorHAnsi" w:ascii="Oracle Sans" w:hAnsi="Oracle Sans" w:cs="Oracle Sans" w:eastAsia="Oracle Sans"/>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bl>
    <w:p w14:paraId="0FB349C1" w14:textId="4940D587" w:rsidR="00283ADE" w:rsidRDefault="00283ADE" w:rsidP="00283ADE">
      <w:pPr>
        <w:pStyle w:val="Caption"/>
        <w:rPr>
          <w:rFonts w:ascii="Oracle Sans" w:hAnsi="Oracle Sans" w:cs="Oracle Sans" w:eastAsia="Oracle Sans"/>
          <w:sz w:val="22"/>
          <w:szCs w:val="22"/>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1</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bookmarkEnd w:id="12"/>
      <w:r w:rsidRPr="00BB1627">
        <w:rPr>
          <w:rFonts w:ascii="Oracle Sans" w:hAnsi="Oracle Sans" w:cs="Oracle Sans" w:eastAsia="Oracle Sans"/>
          <w:sz w:val="22"/>
          <w:szCs w:val="22"/>
          <w:b w:val="0"/>
          <w:bCs w:val="0"/>
        </w:rPr>
        <w:t xml:space="preserve">Interface </w:t>
      </w:r>
      <w:bookmarkEnd w:id="13"/>
      <w:bookmarkEnd w:id="14"/>
      <w:r w:rsidR="00B90D77">
        <w:rPr>
          <w:rFonts w:ascii="Oracle Sans" w:hAnsi="Oracle Sans" w:cs="Oracle Sans" w:eastAsia="Oracle Sans"/>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2"/>
          <w:szCs w:val="22"/>
          <w:b w:val="0"/>
          <w:bCs w:val="0"/>
        </w:rPr>
      </w:pPr>
      <w:bookmarkStart w:id="16" w:name="_Toc203078949"/>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2</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Oracle Sans" w:hAnsi="Oracle Sans" w:cs="Oracle Sans" w:eastAsia="Oracle Sans"/>
          <w:sz w:val="22"/>
          <w:szCs w:val="22"/>
          <w:b w:val="1"/>
          <w:bCs w:val="1"/>
          <w:highlight w:val="green"/>
        </w:rPr>
      </w:pPr>
      <w:bookmarkStart w:id="17" w:name="_Toc3998887"/>
      <w:bookmarkStart w:id="18" w:name="_Toc203078930"/>
      <w:r w:rsidRPr="00BB1627">
        <w:rPr>
          <w:rFonts w:ascii="Oracle Sans" w:hAnsi="Oracle Sans" w:cs="Oracle Sans" w:eastAsia="Oracle Sans"/>
          <w:sz w:val="22"/>
          <w:szCs w:val="22"/>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Oracle Sans" w:hAnsi="Oracle Sans" w:cs="Oracle Sans" w:eastAsia="Oracle Sans"/>
          <w:sz w:val="22"/>
          <w:szCs w:val="22"/>
          <w:b w:val="1"/>
          <w:bCs w:val="1"/>
          <w:highlight w:val="cyan"/>
        </w:rPr>
      </w:pPr>
      <w:bookmarkStart w:id="19" w:name="_Toc121256227"/>
      <w:bookmarkStart w:id="20" w:name="_Toc203078931"/>
      <w:bookmarkStart w:id="21" w:name="_Toc3998892"/>
      <w:r w:rsidRPr="305B86C0">
        <w:rPr>
          <w:rFonts w:ascii="Oracle Sans" w:hAnsi="Oracle Sans" w:cs="Oracle Sans" w:eastAsia="Oracle Sans"/>
          <w:sz w:val="22"/>
          <w:szCs w:val="22"/>
          <w:b w:val="1"/>
          <w:bCs w:val="1"/>
          <w:highlight w:val="cyan"/>
        </w:rPr>
        <w:t>I80</w:t>
      </w:r>
      <w:r w:rsidR="00C92C93" w:rsidRPr="305B86C0">
        <w:rPr>
          <w:rFonts w:ascii="Oracle Sans" w:hAnsi="Oracle Sans" w:cs="Oracle Sans" w:eastAsia="Oracle Sans"/>
          <w:sz w:val="22"/>
          <w:szCs w:val="22"/>
          <w:b w:val="1"/>
          <w:bCs w:val="1"/>
          <w:highlight w:val="cyan"/>
        </w:rPr>
        <w:t>8</w:t>
      </w:r>
      <w:r w:rsidRPr="305B86C0">
        <w:rPr>
          <w:rFonts w:ascii="Oracle Sans" w:hAnsi="Oracle Sans" w:cs="Oracle Sans" w:eastAsia="Oracle Sans"/>
          <w:sz w:val="22"/>
          <w:szCs w:val="22"/>
          <w:b w:val="1"/>
          <w:bCs w:val="1"/>
          <w:highlight w:val="cyan"/>
        </w:rPr>
        <w:t>0</w:t>
      </w:r>
      <w:r w:rsidR="000B41CD" w:rsidRPr="305B86C0">
        <w:rPr>
          <w:rFonts w:ascii="Oracle Sans" w:hAnsi="Oracle Sans" w:cs="Oracle Sans" w:eastAsia="Oracle Sans"/>
          <w:sz w:val="22"/>
          <w:szCs w:val="22"/>
          <w:b w:val="1"/>
          <w:bCs w:val="1"/>
          <w:highlight w:val="cyan"/>
        </w:rPr>
        <w:t xml:space="preserve">- </w:t>
      </w:r>
      <w:bookmarkEnd w:id="19"/>
      <w:r w:rsidR="00C92C93" w:rsidRPr="305B86C0">
        <w:rPr>
          <w:rFonts w:ascii="Oracle Sans" w:hAnsi="Oracle Sans" w:cs="Oracle Sans" w:eastAsia="Oracle Sans"/>
          <w:sz w:val="22"/>
          <w:szCs w:val="22"/>
          <w:b w:val="1"/>
          <w:bCs w:val="1"/>
          <w:highlight w:val="cyan"/>
        </w:rPr>
        <w:t>PeopleSoft Approved Invoices to Unifier Invoices</w:t>
      </w:r>
      <w:r w:rsidR="35A81C4A" w:rsidRPr="305B86C0">
        <w:rPr>
          <w:rFonts w:ascii="Oracle Sans" w:hAnsi="Oracle Sans" w:cs="Oracle Sans" w:eastAsia="Oracle Sans"/>
          <w:sz w:val="22"/>
          <w:szCs w:val="22"/>
          <w:b w:val="1"/>
          <w:bCs w:val="1"/>
          <w:highlight w:val="cyan"/>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2"/>
          <w:szCs w:val="22"/>
          <w:b w:val="0"/>
          <w:bCs w:val="0"/>
        </w:rPr>
      </w:pPr>
      <w:bookmarkStart w:id="22" w:name="_Hlk213179059"/>
      <w:bookmarkStart w:id="23" w:name="_Toc121256228"/>
      <w:bookmarkStart w:id="24" w:name="_Toc203078932"/>
      <w:r>
        <w:rPr>
          <w:rFonts w:ascii="Oracle Sans" w:hAnsi="Oracle Sans" w:cs="Oracle Sans" w:eastAsia="Oracle Sans"/>
          <w:sz w:val="22"/>
          <w:szCs w:val="22"/>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2"/>
          <w:szCs w:val="22"/>
          <w:b w:val="0"/>
          <w:bCs w:val="0"/>
        </w:rPr>
        <w:t>level .</w:t>
      </w:r>
      <w:proofErr w:type="gramEnd"/>
      <w:r>
        <w:rPr>
          <w:rFonts w:ascii="Oracle Sans" w:hAnsi="Oracle Sans" w:cs="Oracle Sans" w:eastAsia="Oracle Sans"/>
          <w:sz w:val="22"/>
          <w:szCs w:val="22"/>
          <w:b w:val="0"/>
          <w:bCs w:val="0"/>
        </w:rPr>
        <w:t xml:space="preserve"> Integration will move the workflow to End Step after updating </w:t>
      </w:r>
      <w:bookmarkEnd w:id="22"/>
      <w:r>
        <w:rPr>
          <w:rFonts w:ascii="Oracle Sans" w:hAnsi="Oracle Sans" w:cs="Oracle Sans" w:eastAsia="Oracle Sans"/>
          <w:sz w:val="22"/>
          <w:szCs w:val="22"/>
          <w:b w:val="0"/>
          <w:bCs w:val="0"/>
        </w:rPr>
        <w:t>Invoices header details.</w:t>
      </w:r>
    </w:p>
    <w:p w14:paraId="3669D98E" w14:textId="4298414C" w:rsidR="00283ADE" w:rsidRPr="00BB1627" w:rsidRDefault="00283ADE" w:rsidP="00283ADE">
      <w:pPr>
        <w:pStyle w:val="Heading3"/>
        <w:rPr>
          <w:rFonts w:ascii="Oracle Sans" w:hAnsi="Oracle Sans" w:cs="Oracle Sans" w:eastAsia="Oracle Sans"/>
          <w:sz w:val="22"/>
          <w:szCs w:val="22"/>
          <w:b w:val="1"/>
          <w:bCs w:val="1"/>
          <w:highlight w:val="magenta"/>
        </w:rPr>
      </w:pPr>
      <w:r w:rsidRPr="00BB1627">
        <w:rPr>
          <w:rFonts w:ascii="Oracle Sans" w:hAnsi="Oracle Sans" w:cs="Oracle Sans" w:eastAsia="Oracle Sans"/>
          <w:sz w:val="22"/>
          <w:szCs w:val="22"/>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4A2A22C1" w14:textId="0A5239CC" w:rsidR="00283ADE" w:rsidRPr="00D72FB7"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r w:rsidR="00647660" w:rsidRPr="00912440">
              <w:rPr>
                <w:rFonts w:asciiTheme="minorHAnsi" w:hAnsiTheme="minorHAnsi" w:ascii="Oracle Sans" w:hAnsi="Oracle Sans" w:cs="Oracle Sans" w:eastAsia="Oracle Sans"/>
                <w:sz w:val="22"/>
                <w:szCs w:val="22"/>
                <w:highlight w:val="cyan"/>
              </w:rPr>
              <w:t xml:space="preserve"> - </w:t>
            </w:r>
            <w:r w:rsidR="002F76F3" w:rsidRPr="002F76F3">
              <w:rPr>
                <w:rFonts w:asciiTheme="minorHAnsi" w:hAnsiTheme="minorHAnsi" w:ascii="Oracle Sans" w:hAnsi="Oracle Sans" w:cs="Oracle Sans" w:eastAsia="Oracle Sans"/>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highlight w:val="cyan"/>
              </w:rPr>
            </w:pPr>
            <w:r w:rsidRPr="00B773AC">
              <w:rPr>
                <w:rFonts w:asciiTheme="minorHAnsi" w:hAnsiTheme="minorHAnsi" w:ascii="Oracle Sans" w:hAnsi="Oracle Sans" w:cs="Oracle Sans" w:eastAsia="Oracle Sans"/>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Invoice</w:t>
            </w:r>
            <w:r w:rsidR="001B7DEC">
              <w:rPr>
                <w:rFonts w:asciiTheme="minorHAnsi" w:hAnsiTheme="minorHAnsi" w:ascii="Oracle Sans" w:hAnsi="Oracle Sans" w:cs="Oracle Sans" w:eastAsia="Oracle Sans"/>
                <w:sz w:val="22"/>
                <w:szCs w:val="22"/>
                <w:lang w:eastAsia="en-US"/>
                <w:highlight w:val="cyan"/>
              </w:rPr>
              <w:t xml:space="preserve"> </w:t>
            </w:r>
            <w:r w:rsidR="009E5A4D">
              <w:rPr>
                <w:rFonts w:asciiTheme="minorHAnsi" w:hAnsiTheme="minorHAnsi" w:ascii="Oracle Sans" w:hAnsi="Oracle Sans" w:cs="Oracle Sans" w:eastAsia="Oracle Sans"/>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r w:rsidR="00283ADE">
              <w:rPr>
                <w:rFonts w:asciiTheme="minorHAnsi" w:hAnsiTheme="minorHAnsi" w:ascii="Oracle Sans" w:hAnsi="Oracle Sans" w:cs="Oracle Sans" w:eastAsia="Oracle Sans"/>
                <w:sz w:val="22"/>
                <w:szCs w:val="22"/>
                <w:highlight w:val="cyan"/>
              </w:rPr>
              <w:t xml:space="preserve"> </w:t>
            </w:r>
            <w:r w:rsidR="006D14D2">
              <w:rPr>
                <w:rFonts w:asciiTheme="minorHAnsi" w:hAnsiTheme="minorHAnsi" w:ascii="Oracle Sans" w:hAnsi="Oracle Sans" w:cs="Oracle Sans" w:eastAsia="Oracle Sans"/>
                <w:sz w:val="22"/>
                <w:szCs w:val="22"/>
                <w:highlight w:val="cyan"/>
              </w:rPr>
              <w:t>–</w:t>
            </w:r>
            <w:r w:rsidR="00B9074D">
              <w:rPr>
                <w:rFonts w:asciiTheme="minorHAnsi" w:hAnsiTheme="minorHAnsi" w:ascii="Oracle Sans" w:hAnsi="Oracle Sans" w:cs="Oracle Sans" w:eastAsia="Oracle Sans"/>
                <w:sz w:val="22"/>
                <w:szCs w:val="22"/>
                <w:highlight w:val="cyan"/>
              </w:rPr>
              <w:t xml:space="preserve">Invoice </w:t>
            </w:r>
            <w:r w:rsidR="006D14D2">
              <w:rPr>
                <w:rFonts w:asciiTheme="minorHAnsi" w:hAnsiTheme="minorHAnsi" w:ascii="Oracle Sans" w:hAnsi="Oracle Sans" w:cs="Oracle Sans" w:eastAsia="Oracle Sans"/>
                <w:sz w:val="22"/>
                <w:szCs w:val="22"/>
                <w:highlight w:val="cyan"/>
              </w:rPr>
              <w:t>BP</w:t>
            </w:r>
          </w:p>
          <w:p w14:paraId="6EE28506" w14:textId="6B057597" w:rsidR="00283ADE" w:rsidRPr="00D72FB7" w:rsidRDefault="562683DA" w:rsidP="1407A42C">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w:t>
            </w:r>
            <w:r w:rsidR="00283ADE" w:rsidRPr="1407A42C">
              <w:rPr>
                <w:rFonts w:asciiTheme="minorHAnsi" w:hAnsiTheme="minorHAnsi" w:ascii="Oracle Sans" w:hAnsi="Oracle Sans" w:cs="Oracle Sans" w:eastAsia="Oracle Sans"/>
                <w:sz w:val="22"/>
                <w:szCs w:val="22"/>
                <w:highlight w:val="cyan"/>
              </w:rPr>
              <w:t xml:space="preserve"> – </w:t>
            </w:r>
            <w:r w:rsidRPr="1407A42C">
              <w:rPr>
                <w:rFonts w:asciiTheme="minorHAnsi" w:hAnsiTheme="minorHAnsi" w:ascii="Oracle Sans" w:hAnsi="Oracle Sans" w:cs="Oracle Sans" w:eastAsia="Oracle Sans"/>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B9074D">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bl>
    <w:p w14:paraId="5D483244" w14:textId="61616E6E" w:rsidR="00283ADE" w:rsidRDefault="00283ADE" w:rsidP="00283ADE">
      <w:pPr>
        <w:pStyle w:val="Caption"/>
        <w:rPr>
          <w:rFonts w:ascii="Oracle Sans" w:hAnsi="Oracle Sans" w:cs="Oracle Sans" w:eastAsia="Oracle Sans"/>
          <w:sz w:val="22"/>
          <w:szCs w:val="22"/>
          <w:b w:val="0"/>
          <w:bCs w:val="0"/>
        </w:rPr>
      </w:pPr>
      <w:bookmarkStart w:id="25" w:name="_Toc121256271"/>
      <w:bookmarkStart w:id="26" w:name="_Toc203078950"/>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2E7675">
        <w:rPr>
          <w:rFonts w:ascii="Oracle Sans" w:hAnsi="Oracle Sans" w:cs="Oracle Sans" w:eastAsia="Oracle Sans"/>
          <w:noProof/>
          <w:sz w:val="22"/>
          <w:szCs w:val="22"/>
          <w:b w:val="0"/>
          <w:bCs w:val="0"/>
        </w:rPr>
        <w:t>3</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r w:rsidR="0034480A">
        <w:rPr>
          <w:rFonts w:ascii="Oracle Sans" w:hAnsi="Oracle Sans" w:cs="Oracle Sans" w:eastAsia="Oracle Sans"/>
          <w:sz w:val="22"/>
          <w:szCs w:val="22"/>
          <w:b w:val="0"/>
          <w:bCs w:val="0"/>
        </w:rPr>
        <w:t>I80</w:t>
      </w:r>
      <w:r w:rsidR="00B9074D">
        <w:rPr>
          <w:rFonts w:ascii="Oracle Sans" w:hAnsi="Oracle Sans" w:cs="Oracle Sans" w:eastAsia="Oracle Sans"/>
          <w:sz w:val="22"/>
          <w:szCs w:val="22"/>
          <w:b w:val="0"/>
          <w:bCs w:val="0"/>
        </w:rPr>
        <w:t>8</w:t>
      </w:r>
      <w:r w:rsidR="0034480A">
        <w:rPr>
          <w:rFonts w:ascii="Oracle Sans" w:hAnsi="Oracle Sans" w:cs="Oracle Sans" w:eastAsia="Oracle Sans"/>
          <w:sz w:val="22"/>
          <w:szCs w:val="22"/>
          <w:b w:val="0"/>
          <w:bCs w:val="0"/>
        </w:rPr>
        <w:t>0</w:t>
      </w:r>
      <w:r w:rsidRPr="000750E5">
        <w:rPr>
          <w:rFonts w:ascii="Oracle Sans" w:hAnsi="Oracle Sans" w:cs="Oracle Sans" w:eastAsia="Oracle Sans"/>
          <w:sz w:val="22"/>
          <w:szCs w:val="22"/>
          <w:b w:val="0"/>
          <w:bCs w:val="0"/>
        </w:rPr>
        <w:t xml:space="preserve"> </w:t>
      </w:r>
      <w:r w:rsidR="00FC624F">
        <w:rPr>
          <w:rFonts w:ascii="Oracle Sans" w:hAnsi="Oracle Sans" w:cs="Oracle Sans" w:eastAsia="Oracle Sans"/>
          <w:sz w:val="22"/>
          <w:szCs w:val="22"/>
          <w:b w:val="0"/>
          <w:bCs w:val="0"/>
        </w:rPr>
        <w:t>–</w:t>
      </w:r>
      <w:r w:rsidRPr="000750E5">
        <w:rPr>
          <w:rFonts w:ascii="Oracle Sans" w:hAnsi="Oracle Sans" w:cs="Oracle Sans" w:eastAsia="Oracle Sans"/>
          <w:sz w:val="22"/>
          <w:szCs w:val="22"/>
          <w:b w:val="0"/>
          <w:bCs w:val="0"/>
        </w:rPr>
        <w:t xml:space="preserve"> </w:t>
      </w:r>
      <w:bookmarkEnd w:id="25"/>
      <w:r w:rsidR="00B9074D" w:rsidRPr="00B9074D">
        <w:rPr>
          <w:rFonts w:ascii="Oracle Sans" w:hAnsi="Oracle Sans" w:cs="Oracle Sans" w:eastAsia="Oracle Sans"/>
          <w:sz w:val="22"/>
          <w:szCs w:val="22"/>
          <w:b w:val="0"/>
          <w:bCs w:val="0"/>
        </w:rPr>
        <w:t>PeopleSoft Approved Invoices to Unifier Invoices</w:t>
      </w:r>
      <w:bookmarkEnd w:id="26"/>
      <w:r w:rsidR="00B9074D" w:rsidRPr="00B9074D">
        <w:rPr>
          <w:rFonts w:ascii="Oracle Sans" w:hAnsi="Oracle Sans" w:cs="Oracle Sans" w:eastAsia="Oracle Sans"/>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w:hAnsi="Oracle Sans" w:cs="Oracle Sans" w:eastAsia="Oracle Sans"/>
          <w:sz w:val="22"/>
          <w:szCs w:val="22"/>
          <w:b w:val="1"/>
          <w:bCs w:val="1"/>
          <w:highlight w:val="magenta"/>
        </w:rPr>
      </w:pPr>
      <w:bookmarkStart w:id="27" w:name="_Toc121256229"/>
      <w:bookmarkStart w:id="28" w:name="_Toc203078933"/>
      <w:r w:rsidRPr="00BB1627">
        <w:rPr>
          <w:rFonts w:ascii="Oracle Sans" w:hAnsi="Oracle Sans" w:cs="Oracle Sans" w:eastAsia="Oracle Sans"/>
          <w:sz w:val="22"/>
          <w:szCs w:val="22"/>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39220CD0" w14:textId="77777777" w:rsidR="00283ADE" w:rsidRPr="00D72FB7" w:rsidRDefault="00283ADE" w:rsidP="0089131D">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C00000"/>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C00000"/>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B139FA">
              <w:rPr>
                <w:rFonts w:asciiTheme="minorHAnsi" w:hAnsiTheme="minorHAnsi" w:ascii="Oracle Sans" w:hAnsi="Oracle Sans" w:cs="Oracle Sans" w:eastAsia="Oracle Sans"/>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4D5A65">
              <w:rPr>
                <w:rFonts w:asciiTheme="minorHAnsi" w:hAnsiTheme="minorHAnsi" w:ascii="Oracle Sans" w:hAnsi="Oracle Sans" w:cs="Oracle Sans" w:eastAsia="Oracle Sans"/>
                <w:bCs/>
                <w:sz w:val="22"/>
                <w:szCs w:val="22"/>
                <w:highlight w:val="cyan"/>
              </w:rPr>
              <w:t xml:space="preserve">Read Posted Invoices from PeopleSoft based </w:t>
            </w:r>
            <w:r w:rsidR="004C1BFE" w:rsidRPr="004D5A65">
              <w:rPr>
                <w:rFonts w:asciiTheme="minorHAnsi" w:hAnsiTheme="minorHAnsi" w:ascii="Oracle Sans" w:hAnsi="Oracle Sans" w:cs="Oracle Sans" w:eastAsia="Oracle Sans"/>
                <w:bCs/>
                <w:sz w:val="22"/>
                <w:szCs w:val="22"/>
                <w:highlight w:val="cyan"/>
              </w:rPr>
              <w:t>on Invoice</w:t>
            </w:r>
            <w:r w:rsidRPr="004D5A65">
              <w:rPr>
                <w:rFonts w:asciiTheme="minorHAnsi" w:hAnsiTheme="minorHAnsi" w:ascii="Oracle Sans" w:hAnsi="Oracle Sans" w:cs="Oracle Sans" w:eastAsia="Oracle Sans"/>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sidR="00060653">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Invoice Number</w:t>
            </w:r>
            <w:r w:rsidR="10D5CE92" w:rsidRPr="305B86C0">
              <w:rPr>
                <w:rFonts w:asciiTheme="minorHAnsi" w:hAnsiTheme="minorHAnsi" w:ascii="Oracle Sans" w:hAnsi="Oracle Sans" w:cs="Oracle Sans" w:eastAsia="Oracle Sans"/>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 xml:space="preserve"> Voucher ID </w:t>
            </w:r>
            <w:r w:rsidR="00AD6344">
              <w:rPr>
                <w:rFonts w:asciiTheme="minorHAnsi" w:hAnsiTheme="minorHAnsi" w:ascii="Oracle Sans" w:hAnsi="Oracle Sans" w:cs="Oracle Sans" w:eastAsia="Oracle Sans"/>
                <w:sz w:val="22"/>
                <w:szCs w:val="22"/>
                <w:highlight w:val="cyan"/>
              </w:rPr>
              <w:t xml:space="preserve">and Accounting DT </w:t>
            </w:r>
            <w:r w:rsidR="698AE879" w:rsidRPr="305B86C0">
              <w:rPr>
                <w:rFonts w:asciiTheme="minorHAnsi" w:hAnsiTheme="minorHAnsi" w:ascii="Oracle Sans" w:hAnsi="Oracle Sans" w:cs="Oracle Sans" w:eastAsia="Oracle Sans"/>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highlight w:val="cyan"/>
              </w:rPr>
            </w:pPr>
            <w:r w:rsidRPr="009C76DD">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C1BFE">
              <w:rPr>
                <w:rFonts w:asciiTheme="minorHAnsi" w:hAnsiTheme="minorHAnsi" w:ascii="Oracle Sans" w:hAnsi="Oracle Sans" w:cs="Oracle Sans" w:eastAsia="Oracle Sans"/>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highlight w:val="cyan"/>
              </w:rPr>
            </w:pPr>
            <w:r w:rsidRPr="00DA64E7">
              <w:rPr>
                <w:rFonts w:asciiTheme="minorHAnsi" w:hAnsiTheme="minorHAnsi" w:ascii="Oracle Sans" w:hAnsi="Oracle Sans" w:cs="Oracle Sans" w:eastAsia="Oracle Sans"/>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0712F2">
              <w:rPr>
                <w:rFonts w:asciiTheme="minorHAnsi" w:hAnsiTheme="minorHAnsi" w:ascii="Oracle Sans" w:hAnsi="Oracle Sans" w:cs="Oracle Sans" w:eastAsia="Oracle Sans"/>
                <w:sz w:val="22"/>
                <w:szCs w:val="22"/>
                <w:highlight w:val="cyan"/>
              </w:rPr>
              <w:t>SetID</w:t>
            </w:r>
            <w:proofErr w:type="spellEnd"/>
            <w:r w:rsidRPr="000712F2">
              <w:rPr>
                <w:rFonts w:asciiTheme="minorHAnsi" w:hAnsiTheme="minorHAnsi" w:ascii="Oracle Sans" w:hAnsi="Oracle Sans" w:cs="Oracle Sans" w:eastAsia="Oracle Sans"/>
                <w:sz w:val="22"/>
                <w:szCs w:val="22"/>
                <w:highlight w:val="cyan"/>
              </w:rPr>
              <w:tab/>
              <w:t>Activity Type</w:t>
            </w:r>
            <w:r w:rsidRPr="000712F2">
              <w:rPr>
                <w:rFonts w:asciiTheme="minorHAnsi" w:hAnsiTheme="minorHAnsi" w:ascii="Oracle Sans" w:hAnsi="Oracle Sans" w:cs="Oracle Sans" w:eastAsia="Oracle Sans"/>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01000</w:t>
            </w:r>
            <w:r w:rsidRPr="000712F2">
              <w:rPr>
                <w:rFonts w:asciiTheme="minorHAnsi" w:hAnsiTheme="minorHAnsi" w:ascii="Oracle Sans" w:hAnsi="Oracle Sans" w:cs="Oracle Sans" w:eastAsia="Oracle Sans"/>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02000</w:t>
            </w:r>
            <w:r w:rsidRPr="000712F2">
              <w:rPr>
                <w:rFonts w:asciiTheme="minorHAnsi" w:hAnsiTheme="minorHAnsi" w:ascii="Oracle Sans" w:hAnsi="Oracle Sans" w:cs="Oracle Sans" w:eastAsia="Oracle Sans"/>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03000</w:t>
            </w:r>
            <w:r w:rsidRPr="000712F2">
              <w:rPr>
                <w:rFonts w:asciiTheme="minorHAnsi" w:hAnsiTheme="minorHAnsi" w:ascii="Oracle Sans" w:hAnsi="Oracle Sans" w:cs="Oracle Sans" w:eastAsia="Oracle Sans"/>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Cost Code (Source Type in PeopleSoft)</w:t>
            </w:r>
            <w:r w:rsidR="6D42DC06" w:rsidRPr="305B86C0">
              <w:rPr>
                <w:rFonts w:asciiTheme="minorHAnsi" w:hAnsiTheme="minorHAnsi" w:ascii="Oracle Sans" w:hAnsi="Oracle Sans" w:cs="Oracle Sans" w:eastAsia="Oracle Sans"/>
                <w:sz w:val="22"/>
                <w:szCs w:val="22"/>
                <w:highlight w:val="cyan"/>
              </w:rPr>
              <w:t xml:space="preserve"> </w:t>
            </w:r>
            <w:r w:rsidRPr="305B86C0">
              <w:rPr>
                <w:rFonts w:asciiTheme="minorHAnsi" w:hAnsiTheme="minorHAnsi" w:ascii="Oracle Sans" w:hAnsi="Oracle Sans" w:cs="Oracle Sans" w:eastAsia="Oracle Sans"/>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1100</w:t>
            </w:r>
            <w:r w:rsidRPr="000712F2">
              <w:rPr>
                <w:rFonts w:asciiTheme="minorHAnsi" w:hAnsiTheme="minorHAnsi" w:ascii="Oracle Sans" w:hAnsi="Oracle Sans" w:cs="Oracle Sans" w:eastAsia="Oracle Sans"/>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1200</w:t>
            </w:r>
            <w:r w:rsidRPr="000712F2">
              <w:rPr>
                <w:rFonts w:asciiTheme="minorHAnsi" w:hAnsiTheme="minorHAnsi" w:ascii="Oracle Sans" w:hAnsi="Oracle Sans" w:cs="Oracle Sans" w:eastAsia="Oracle Sans"/>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1300</w:t>
            </w:r>
            <w:r w:rsidRPr="000712F2">
              <w:rPr>
                <w:rFonts w:asciiTheme="minorHAnsi" w:hAnsiTheme="minorHAnsi" w:ascii="Oracle Sans" w:hAnsi="Oracle Sans" w:cs="Oracle Sans" w:eastAsia="Oracle Sans"/>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1400</w:t>
            </w:r>
            <w:r w:rsidRPr="000712F2">
              <w:rPr>
                <w:rFonts w:asciiTheme="minorHAnsi" w:hAnsiTheme="minorHAnsi" w:ascii="Oracle Sans" w:hAnsi="Oracle Sans" w:cs="Oracle Sans" w:eastAsia="Oracle Sans"/>
                <w:sz w:val="22"/>
                <w:szCs w:val="22"/>
                <w:highlight w:val="cyan"/>
              </w:rPr>
              <w:tab/>
              <w:t xml:space="preserve">Capital: Regulatory Agency </w:t>
            </w:r>
            <w:proofErr w:type="spellStart"/>
            <w:r w:rsidRPr="000712F2">
              <w:rPr>
                <w:rFonts w:asciiTheme="minorHAnsi" w:hAnsiTheme="minorHAnsi" w:ascii="Oracle Sans" w:hAnsi="Oracle Sans" w:cs="Oracle Sans" w:eastAsia="Oracle Sans"/>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2000</w:t>
            </w:r>
            <w:r w:rsidRPr="000712F2">
              <w:rPr>
                <w:rFonts w:asciiTheme="minorHAnsi" w:hAnsiTheme="minorHAnsi" w:ascii="Oracle Sans" w:hAnsi="Oracle Sans" w:cs="Oracle Sans" w:eastAsia="Oracle Sans"/>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3000</w:t>
            </w:r>
            <w:r w:rsidRPr="000712F2">
              <w:rPr>
                <w:rFonts w:asciiTheme="minorHAnsi" w:hAnsiTheme="minorHAnsi" w:ascii="Oracle Sans" w:hAnsi="Oracle Sans" w:cs="Oracle Sans" w:eastAsia="Oracle Sans"/>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7000</w:t>
            </w:r>
            <w:r w:rsidRPr="000712F2">
              <w:rPr>
                <w:rFonts w:asciiTheme="minorHAnsi" w:hAnsiTheme="minorHAnsi" w:ascii="Oracle Sans" w:hAnsi="Oracle Sans" w:cs="Oracle Sans" w:eastAsia="Oracle Sans"/>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7100</w:t>
            </w:r>
            <w:r w:rsidRPr="000712F2">
              <w:rPr>
                <w:rFonts w:asciiTheme="minorHAnsi" w:hAnsiTheme="minorHAnsi" w:ascii="Oracle Sans" w:hAnsi="Oracle Sans" w:cs="Oracle Sans" w:eastAsia="Oracle Sans"/>
                <w:sz w:val="22"/>
                <w:szCs w:val="22"/>
                <w:highlight w:val="cyan"/>
              </w:rPr>
              <w:tab/>
              <w:t xml:space="preserve">Capital: Capital Tenant </w:t>
            </w:r>
            <w:proofErr w:type="spellStart"/>
            <w:r w:rsidRPr="000712F2">
              <w:rPr>
                <w:rFonts w:asciiTheme="minorHAnsi" w:hAnsiTheme="minorHAnsi" w:ascii="Oracle Sans" w:hAnsi="Oracle Sans" w:cs="Oracle Sans" w:eastAsia="Oracle Sans"/>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8100</w:t>
            </w:r>
            <w:r w:rsidRPr="000712F2">
              <w:rPr>
                <w:rFonts w:asciiTheme="minorHAnsi" w:hAnsiTheme="minorHAnsi" w:ascii="Oracle Sans" w:hAnsi="Oracle Sans" w:cs="Oracle Sans" w:eastAsia="Oracle Sans"/>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8200</w:t>
            </w:r>
            <w:r w:rsidRPr="000712F2">
              <w:rPr>
                <w:rFonts w:asciiTheme="minorHAnsi" w:hAnsiTheme="minorHAnsi" w:ascii="Oracle Sans" w:hAnsi="Oracle Sans" w:cs="Oracle Sans" w:eastAsia="Oracle Sans"/>
                <w:sz w:val="22"/>
                <w:szCs w:val="22"/>
                <w:highlight w:val="cyan"/>
              </w:rPr>
              <w:tab/>
              <w:t xml:space="preserve">Capital: Furniture/Support </w:t>
            </w:r>
            <w:proofErr w:type="spellStart"/>
            <w:r w:rsidRPr="000712F2">
              <w:rPr>
                <w:rFonts w:asciiTheme="minorHAnsi" w:hAnsiTheme="minorHAnsi" w:ascii="Oracle Sans" w:hAnsi="Oracle Sans" w:cs="Oracle Sans" w:eastAsia="Oracle Sans"/>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8300</w:t>
            </w:r>
            <w:r w:rsidRPr="000712F2">
              <w:rPr>
                <w:rFonts w:asciiTheme="minorHAnsi" w:hAnsiTheme="minorHAnsi" w:ascii="Oracle Sans" w:hAnsi="Oracle Sans" w:cs="Oracle Sans" w:eastAsia="Oracle Sans"/>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9000</w:t>
            </w:r>
            <w:r w:rsidRPr="000712F2">
              <w:rPr>
                <w:rFonts w:asciiTheme="minorHAnsi" w:hAnsiTheme="minorHAnsi" w:ascii="Oracle Sans" w:hAnsi="Oracle Sans" w:cs="Oracle Sans" w:eastAsia="Oracle Sans"/>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 xml:space="preserve">Only Line Items should </w:t>
            </w:r>
            <w:r>
              <w:rPr>
                <w:rFonts w:asciiTheme="minorHAnsi" w:hAnsiTheme="minorHAnsi" w:ascii="Oracle Sans" w:hAnsi="Oracle Sans" w:cs="Oracle Sans" w:eastAsia="Oracle Sans"/>
                <w:sz w:val="22"/>
                <w:szCs w:val="22"/>
                <w:highlight w:val="cyan"/>
              </w:rPr>
              <w:t xml:space="preserve">be </w:t>
            </w:r>
            <w:r w:rsidRPr="000712F2">
              <w:rPr>
                <w:rFonts w:asciiTheme="minorHAnsi" w:hAnsiTheme="minorHAnsi" w:ascii="Oracle Sans" w:hAnsi="Oracle Sans" w:cs="Oracle Sans" w:eastAsia="Oracle Sans"/>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 xml:space="preserve">Fetch transactions with </w:t>
            </w:r>
            <w:proofErr w:type="spellStart"/>
            <w:r w:rsidRPr="00F1393C">
              <w:rPr>
                <w:rFonts w:asciiTheme="minorHAnsi" w:hAnsiTheme="minorHAnsi" w:ascii="Oracle Sans" w:hAnsi="Oracle Sans" w:cs="Oracle Sans" w:eastAsia="Oracle Sans"/>
                <w:sz w:val="22"/>
                <w:szCs w:val="22"/>
                <w:highlight w:val="cyan"/>
              </w:rPr>
              <w:t>Resource_type</w:t>
            </w:r>
            <w:proofErr w:type="spellEnd"/>
            <w:r w:rsidRPr="00F1393C">
              <w:rPr>
                <w:rFonts w:asciiTheme="minorHAnsi" w:hAnsiTheme="minorHAnsi" w:ascii="Oracle Sans" w:hAnsi="Oracle Sans" w:cs="Oracle Sans" w:eastAsia="Oracle Sans"/>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SOURCE_ID = '</w:t>
            </w:r>
            <w:r w:rsidR="004636E0" w:rsidRPr="004636E0">
              <w:rPr>
                <w:rFonts w:asciiTheme="minorHAnsi" w:hAnsiTheme="minorHAnsi" w:ascii="Oracle Sans" w:hAnsi="Oracle Sans" w:cs="Oracle Sans" w:eastAsia="Oracle Sans"/>
                <w:sz w:val="22"/>
                <w:szCs w:val="22"/>
                <w:highlight w:val="cyan"/>
              </w:rPr>
              <w:t>NM_UA_INV_023</w:t>
            </w:r>
            <w:r w:rsidR="004636E0">
              <w:rPr>
                <w:rFonts w:asciiTheme="minorHAnsi" w:hAnsiTheme="minorHAnsi" w:ascii="Oracle Sans" w:hAnsi="Oracle Sans" w:cs="Oracle Sans" w:eastAsia="Oracle Sans"/>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w:hAnsi="Oracle Sans" w:cs="Oracle Sans" w:eastAsia="Oracle Sans"/>
          <w:sz w:val="22"/>
          <w:szCs w:val="22"/>
          <w:b w:val="1"/>
          <w:bCs w:val="1"/>
          <w:highlight w:val="magenta"/>
        </w:rPr>
      </w:pPr>
      <w:bookmarkStart w:id="29" w:name="_Toc121256230"/>
      <w:bookmarkStart w:id="30" w:name="_Toc203078934"/>
      <w:r w:rsidRPr="00BB1627">
        <w:rPr>
          <w:rFonts w:ascii="Oracle Sans" w:hAnsi="Oracle Sans" w:cs="Oracle Sans" w:eastAsia="Oracle Sans"/>
          <w:sz w:val="22"/>
          <w:szCs w:val="22"/>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2"/>
          <w:szCs w:val="22"/>
          <w:b w:val="0"/>
          <w:bCs w:val="0"/>
        </w:rPr>
      </w:pPr>
      <w:bookmarkStart w:id="31" w:name="_Toc121256272"/>
      <w:bookmarkStart w:id="32" w:name="_Toc167799069"/>
      <w:r w:rsidRPr="00BB1627">
        <w:rPr>
          <w:rFonts w:ascii="Oracle Sans" w:hAnsi="Oracle Sans" w:cs="Oracle Sans" w:eastAsia="Oracle Sans"/>
          <w:sz w:val="22"/>
          <w:szCs w:val="22"/>
          <w:b w:val="0"/>
          <w:bCs w:val="0"/>
        </w:rPr>
        <w:t xml:space="preserve">Figure </w:t>
      </w:r>
      <w:r w:rsidR="00D866A8">
        <w:rPr>
          <w:rFonts w:ascii="Oracle Sans" w:hAnsi="Oracle Sans" w:cs="Oracle Sans" w:eastAsia="Oracle Sans"/>
          <w:sz w:val="22"/>
          <w:szCs w:val="22"/>
          <w:b w:val="0"/>
          <w:bCs w:val="0"/>
        </w:rPr>
        <w:t>3</w:t>
      </w:r>
      <w:r w:rsidRPr="00BB1627">
        <w:rPr>
          <w:rFonts w:ascii="Oracle Sans" w:hAnsi="Oracle Sans" w:cs="Oracle Sans" w:eastAsia="Oracle Sans"/>
          <w:sz w:val="22"/>
          <w:szCs w:val="22"/>
          <w:b w:val="0"/>
          <w:bCs w:val="0"/>
        </w:rPr>
        <w:t xml:space="preserve">:  </w:t>
      </w:r>
      <w:r w:rsidR="0034480A">
        <w:rPr>
          <w:rFonts w:ascii="Oracle Sans" w:hAnsi="Oracle Sans" w:cs="Oracle Sans" w:eastAsia="Oracle Sans"/>
          <w:sz w:val="22"/>
          <w:szCs w:val="22"/>
          <w:b w:val="0"/>
          <w:bCs w:val="0"/>
        </w:rPr>
        <w:t>I80</w:t>
      </w:r>
      <w:r w:rsidR="00805979">
        <w:rPr>
          <w:rFonts w:ascii="Oracle Sans" w:hAnsi="Oracle Sans" w:cs="Oracle Sans" w:eastAsia="Oracle Sans"/>
          <w:sz w:val="22"/>
          <w:szCs w:val="22"/>
          <w:b w:val="0"/>
          <w:bCs w:val="0"/>
        </w:rPr>
        <w:t>8</w:t>
      </w:r>
      <w:r w:rsidR="0034480A">
        <w:rPr>
          <w:rFonts w:ascii="Oracle Sans" w:hAnsi="Oracle Sans" w:cs="Oracle Sans" w:eastAsia="Oracle Sans"/>
          <w:sz w:val="22"/>
          <w:szCs w:val="22"/>
          <w:b w:val="0"/>
          <w:bCs w:val="0"/>
        </w:rPr>
        <w:t>0</w:t>
      </w:r>
      <w:r w:rsidRPr="002902C4">
        <w:rPr>
          <w:rFonts w:ascii="Oracle Sans" w:hAnsi="Oracle Sans" w:cs="Oracle Sans" w:eastAsia="Oracle Sans"/>
          <w:sz w:val="22"/>
          <w:szCs w:val="22"/>
          <w:b w:val="0"/>
          <w:bCs w:val="0"/>
        </w:rPr>
        <w:t xml:space="preserve"> - </w:t>
      </w:r>
      <w:bookmarkEnd w:id="31"/>
      <w:bookmarkEnd w:id="32"/>
      <w:r w:rsidR="00805979" w:rsidRPr="00805979">
        <w:rPr>
          <w:rFonts w:ascii="Oracle Sans" w:hAnsi="Oracle Sans" w:cs="Oracle Sans" w:eastAsia="Oracle Sans"/>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2"/>
          <w:szCs w:val="22"/>
          <w:bCs w:val="0"/>
        </w:rPr>
      </w:pPr>
      <w:r w:rsidRPr="002829DF">
        <w:rPr>
          <w:rFonts w:ascii="Oracle Sans" w:hAnsi="Oracle Sans" w:cs="Oracle Sans" w:eastAsia="Oracle Sans"/>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to extract Approved Invoice data </w:t>
      </w:r>
      <w:r>
        <w:rPr>
          <w:rFonts w:ascii="Oracle Sans" w:hAnsi="Oracle Sans" w:cs="Oracle Sans" w:eastAsia="Oracle Sans"/>
          <w:sz w:val="22"/>
          <w:szCs w:val="22"/>
          <w:b w:val="0"/>
          <w:bCs w:val="0"/>
        </w:rPr>
        <w:t xml:space="preserve">for all Projects </w:t>
      </w:r>
      <w:r w:rsidRPr="014B2104">
        <w:rPr>
          <w:rFonts w:ascii="Oracle Sans" w:hAnsi="Oracle Sans" w:cs="Oracle Sans" w:eastAsia="Oracle Sans"/>
          <w:sz w:val="22"/>
          <w:szCs w:val="22"/>
          <w:b w:val="0"/>
          <w:bCs w:val="0"/>
        </w:rPr>
        <w:t xml:space="preserve">from </w:t>
      </w:r>
      <w:r>
        <w:rPr>
          <w:rFonts w:ascii="Oracle Sans" w:hAnsi="Oracle Sans" w:cs="Oracle Sans" w:eastAsia="Oracle Sans"/>
          <w:sz w:val="22"/>
          <w:szCs w:val="22"/>
          <w:b w:val="0"/>
          <w:bCs w:val="0"/>
        </w:rPr>
        <w:t>PeopleSoft based on PIF last Run Date</w:t>
      </w:r>
      <w:r w:rsidRPr="014B2104">
        <w:rPr>
          <w:rFonts w:ascii="Oracle Sans" w:hAnsi="Oracle Sans" w:cs="Oracle Sans" w:eastAsia="Oracle Sans"/>
          <w:sz w:val="22"/>
          <w:szCs w:val="22"/>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2"/>
          <w:szCs w:val="22"/>
          <w:bCs w:val="0"/>
        </w:rPr>
      </w:pPr>
      <w:r w:rsidRPr="00BE6D53">
        <w:rPr>
          <w:rFonts w:ascii="Oracle Sans" w:hAnsi="Oracle Sans" w:cs="Oracle Sans" w:eastAsia="Oracle Sans"/>
          <w:sz w:val="22"/>
          <w:szCs w:val="22"/>
          <w:b w:val="0"/>
          <w:bCs w:val="0"/>
        </w:rPr>
        <w:t xml:space="preserve">PIF will create approved Invoice </w:t>
      </w:r>
      <w:r>
        <w:rPr>
          <w:rFonts w:ascii="Oracle Sans" w:hAnsi="Oracle Sans" w:cs="Oracle Sans" w:eastAsia="Oracle Sans"/>
          <w:sz w:val="22"/>
          <w:szCs w:val="22"/>
          <w:b w:val="0"/>
          <w:bCs w:val="0"/>
        </w:rPr>
        <w:t xml:space="preserve">BP </w:t>
      </w:r>
      <w:r w:rsidRPr="00BE6D53">
        <w:rPr>
          <w:rFonts w:ascii="Oracle Sans" w:hAnsi="Oracle Sans" w:cs="Oracle Sans" w:eastAsia="Oracle Sans"/>
          <w:sz w:val="22"/>
          <w:szCs w:val="22"/>
          <w:b w:val="0"/>
          <w:bCs w:val="0"/>
        </w:rPr>
        <w:t>record</w:t>
      </w:r>
      <w:r>
        <w:rPr>
          <w:rFonts w:ascii="Oracle Sans" w:hAnsi="Oracle Sans" w:cs="Oracle Sans" w:eastAsia="Oracle Sans"/>
          <w:sz w:val="22"/>
          <w:szCs w:val="22"/>
          <w:b w:val="0"/>
          <w:bCs w:val="0"/>
        </w:rPr>
        <w:t>s</w:t>
      </w:r>
      <w:r w:rsidRPr="00BE6D53">
        <w:rPr>
          <w:rFonts w:ascii="Oracle Sans" w:hAnsi="Oracle Sans" w:cs="Oracle Sans" w:eastAsia="Oracle Sans"/>
          <w:sz w:val="22"/>
          <w:szCs w:val="22"/>
          <w:b w:val="0"/>
          <w:bCs w:val="0"/>
        </w:rPr>
        <w:t xml:space="preserve"> in </w:t>
      </w:r>
      <w:r>
        <w:rPr>
          <w:rFonts w:ascii="Oracle Sans" w:hAnsi="Oracle Sans" w:cs="Oracle Sans" w:eastAsia="Oracle Sans"/>
          <w:sz w:val="22"/>
          <w:szCs w:val="22"/>
          <w:b w:val="0"/>
          <w:bCs w:val="0"/>
        </w:rPr>
        <w:t>Unifier</w:t>
      </w:r>
      <w:r w:rsidRPr="00BE6D53">
        <w:rPr>
          <w:rFonts w:ascii="Oracle Sans" w:hAnsi="Oracle Sans" w:cs="Oracle Sans" w:eastAsia="Oracle Sans"/>
          <w:sz w:val="22"/>
          <w:szCs w:val="22"/>
          <w:b w:val="0"/>
          <w:bCs w:val="0"/>
        </w:rPr>
        <w:t xml:space="preserve"> with the Integration Status column set to "</w:t>
      </w:r>
      <w:r>
        <w:rPr>
          <w:rFonts w:ascii="Oracle Sans" w:hAnsi="Oracle Sans" w:cs="Oracle Sans" w:eastAsia="Oracle Sans"/>
          <w:sz w:val="22"/>
          <w:szCs w:val="22"/>
          <w:b w:val="0"/>
          <w:bCs w:val="0"/>
        </w:rPr>
        <w:t>New</w:t>
      </w:r>
      <w:r w:rsidRPr="00BE6D53">
        <w:rPr>
          <w:rFonts w:ascii="Oracle Sans" w:hAnsi="Oracle Sans" w:cs="Oracle Sans" w:eastAsia="Oracle Sans"/>
          <w:sz w:val="22"/>
          <w:szCs w:val="22"/>
          <w:b w:val="0"/>
          <w:bCs w:val="0"/>
        </w:rPr>
        <w:t>"</w:t>
      </w:r>
      <w:r>
        <w:rPr>
          <w:rFonts w:ascii="Oracle Sans" w:hAnsi="Oracle Sans" w:cs="Oracle Sans" w:eastAsia="Oracle Sans"/>
          <w:sz w:val="22"/>
          <w:szCs w:val="22"/>
          <w:b w:val="0"/>
          <w:bCs w:val="0"/>
        </w:rPr>
        <w:t xml:space="preserve"> in PIF staging </w:t>
      </w:r>
      <w:proofErr w:type="gramStart"/>
      <w:r>
        <w:rPr>
          <w:rFonts w:ascii="Oracle Sans" w:hAnsi="Oracle Sans" w:cs="Oracle Sans" w:eastAsia="Oracle Sans"/>
          <w:sz w:val="22"/>
          <w:szCs w:val="22"/>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2"/>
          <w:szCs w:val="22"/>
          <w:bCs w:val="0"/>
        </w:rPr>
      </w:pPr>
      <w:r w:rsidRPr="45EBE498">
        <w:rPr>
          <w:rFonts w:ascii="Oracle Sans" w:hAnsi="Oracle Sans" w:cs="Oracle Sans" w:eastAsia="Oracle Sans"/>
          <w:sz w:val="22"/>
          <w:szCs w:val="22"/>
          <w:b w:val="0"/>
          <w:bCs w:val="0"/>
        </w:rPr>
        <w:lastRenderedPageBreak/>
        <w:t xml:space="preserve">PIF to update </w:t>
      </w:r>
      <w:r>
        <w:rPr>
          <w:rFonts w:ascii="Oracle Sans" w:hAnsi="Oracle Sans" w:cs="Oracle Sans" w:eastAsia="Oracle Sans"/>
          <w:sz w:val="22"/>
          <w:szCs w:val="22"/>
          <w:b w:val="0"/>
          <w:bCs w:val="0"/>
        </w:rPr>
        <w:t>Invoice header detail</w:t>
      </w:r>
      <w:r w:rsidRPr="45EBE498">
        <w:rPr>
          <w:rFonts w:ascii="Oracle Sans" w:hAnsi="Oracle Sans" w:cs="Oracle Sans" w:eastAsia="Oracle Sans"/>
          <w:sz w:val="22"/>
          <w:szCs w:val="22"/>
          <w:b w:val="0"/>
          <w:bCs w:val="0"/>
        </w:rPr>
        <w:t xml:space="preserve">(s) to sync data with recent changes made to </w:t>
      </w:r>
      <w:r>
        <w:rPr>
          <w:rFonts w:ascii="Oracle Sans" w:hAnsi="Oracle Sans" w:cs="Oracle Sans" w:eastAsia="Oracle Sans"/>
          <w:sz w:val="22"/>
          <w:szCs w:val="22"/>
          <w:b w:val="0"/>
          <w:bCs w:val="0"/>
        </w:rPr>
        <w:t>PeopleSoft</w:t>
      </w:r>
      <w:r w:rsidRPr="45EBE498">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Invoices</w:t>
      </w:r>
      <w:r w:rsidRPr="45EBE498">
        <w:rPr>
          <w:rFonts w:ascii="Oracle Sans" w:hAnsi="Oracle Sans" w:cs="Oracle Sans" w:eastAsia="Oracle Sans"/>
          <w:sz w:val="22"/>
          <w:szCs w:val="22"/>
          <w:b w:val="0"/>
          <w:bCs w:val="0"/>
        </w:rPr>
        <w:t>. This update includes changes to</w:t>
      </w:r>
      <w:r>
        <w:rPr>
          <w:rFonts w:ascii="Oracle Sans" w:hAnsi="Oracle Sans" w:cs="Oracle Sans" w:eastAsia="Oracle Sans"/>
          <w:sz w:val="22"/>
          <w:szCs w:val="22"/>
          <w:b w:val="0"/>
          <w:bCs w:val="0"/>
        </w:rPr>
        <w:t xml:space="preserve"> header details</w:t>
      </w:r>
      <w:r w:rsidRPr="45EBE498">
        <w:rPr>
          <w:rFonts w:ascii="Oracle Sans" w:hAnsi="Oracle Sans" w:cs="Oracle Sans" w:eastAsia="Oracle Sans"/>
          <w:sz w:val="22"/>
          <w:szCs w:val="22"/>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2"/>
          <w:szCs w:val="22"/>
          <w:bCs w:val="0"/>
        </w:rPr>
      </w:pPr>
      <w:r w:rsidRPr="3F59EF75">
        <w:rPr>
          <w:rFonts w:ascii="Oracle Sans" w:hAnsi="Oracle Sans" w:cs="Oracle Sans" w:eastAsia="Oracle Sans"/>
          <w:sz w:val="22"/>
          <w:szCs w:val="22"/>
          <w:b w:val="0"/>
          <w:bCs w:val="0"/>
        </w:rPr>
        <w:t xml:space="preserve">PIF to move the </w:t>
      </w:r>
      <w:r>
        <w:rPr>
          <w:rFonts w:ascii="Oracle Sans" w:hAnsi="Oracle Sans" w:cs="Oracle Sans" w:eastAsia="Oracle Sans"/>
          <w:sz w:val="22"/>
          <w:szCs w:val="22"/>
          <w:b w:val="0"/>
          <w:bCs w:val="0"/>
        </w:rPr>
        <w:t>Invoice</w:t>
      </w:r>
      <w:r w:rsidRPr="3F59EF75">
        <w:rPr>
          <w:rFonts w:ascii="Oracle Sans" w:hAnsi="Oracle Sans" w:cs="Oracle Sans" w:eastAsia="Oracle Sans"/>
          <w:sz w:val="22"/>
          <w:szCs w:val="22"/>
          <w:b w:val="0"/>
          <w:bCs w:val="0"/>
        </w:rPr>
        <w:t xml:space="preserve"> workflow to </w:t>
      </w:r>
      <w:r>
        <w:rPr>
          <w:rFonts w:ascii="Oracle Sans" w:hAnsi="Oracle Sans" w:cs="Oracle Sans" w:eastAsia="Oracle Sans"/>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will update the field " Integration Status " in the Unifier Approved Invoices BP, setting it to "Sent </w:t>
      </w:r>
      <w:r>
        <w:rPr>
          <w:rFonts w:ascii="Oracle Sans" w:hAnsi="Oracle Sans" w:cs="Oracle Sans" w:eastAsia="Oracle Sans"/>
          <w:sz w:val="22"/>
          <w:szCs w:val="22"/>
          <w:b w:val="0"/>
          <w:bCs w:val="0"/>
        </w:rPr>
        <w:t>from PeopleSoft</w:t>
      </w:r>
      <w:r w:rsidRPr="014B2104">
        <w:rPr>
          <w:rFonts w:ascii="Oracle Sans" w:hAnsi="Oracle Sans" w:cs="Oracle Sans" w:eastAsia="Oracle Sans"/>
          <w:sz w:val="22"/>
          <w:szCs w:val="22"/>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2"/>
          <w:szCs w:val="22"/>
          <w:bCs w:val="0"/>
        </w:rPr>
      </w:pPr>
      <w:r w:rsidRPr="014B2104">
        <w:rPr>
          <w:rFonts w:ascii="Oracle Sans" w:hAnsi="Oracle Sans" w:cs="Oracle Sans" w:eastAsia="Oracle Sans"/>
          <w:sz w:val="22"/>
          <w:szCs w:val="22"/>
          <w:b w:val="0"/>
          <w:bCs w:val="0"/>
        </w:rPr>
        <w:t xml:space="preserve">PIF will generate email error notifications if there is any error while inserting data into </w:t>
      </w:r>
      <w:r w:rsidR="006C5A67">
        <w:rPr>
          <w:rFonts w:ascii="Oracle Sans" w:hAnsi="Oracle Sans" w:cs="Oracle Sans" w:eastAsia="Oracle Sans"/>
          <w:sz w:val="22"/>
          <w:szCs w:val="22"/>
          <w:b w:val="0"/>
          <w:bCs w:val="0"/>
        </w:rPr>
        <w:t>Unifier</w:t>
      </w:r>
      <w:r w:rsidRPr="014B2104">
        <w:rPr>
          <w:rFonts w:ascii="Oracle Sans" w:hAnsi="Oracle Sans" w:cs="Oracle Sans" w:eastAsia="Oracle Sans"/>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w:hAnsi="Oracle Sans" w:cs="Oracle Sans" w:eastAsia="Oracle Sans"/>
          <w:sz w:val="22"/>
          <w:szCs w:val="22"/>
          <w:b w:val="1"/>
          <w:bCs w:val="1"/>
          <w:highlight w:val="magenta"/>
        </w:rPr>
      </w:pPr>
      <w:bookmarkStart w:id="33" w:name="_Toc203078935"/>
      <w:r w:rsidRPr="00BB1627">
        <w:rPr>
          <w:rFonts w:ascii="Oracle Sans" w:hAnsi="Oracle Sans" w:cs="Oracle Sans" w:eastAsia="Oracle Sans"/>
          <w:sz w:val="22"/>
          <w:szCs w:val="22"/>
          <w:b w:val="1"/>
          <w:bCs w:val="1"/>
          <w:highlight w:val="magenta"/>
        </w:rPr>
        <w:t>Data Mapping</w:t>
      </w:r>
      <w:bookmarkEnd w:id="21"/>
      <w:bookmarkEnd w:id="33"/>
    </w:p>
    <w:p w14:paraId="74D3BA08" w14:textId="249C3766" w:rsidR="00AC4388" w:rsidRDefault="00AC4388" w:rsidP="00070F70">
      <w:pPr>
        <w:rPr>
          <w:rFonts w:ascii="Oracle Sans" w:hAnsi="Oracle Sans" w:cs="Oracle Sans" w:eastAsia="Oracle Sans"/>
          <w:sz w:val="22"/>
          <w:szCs w:val="22"/>
          <w:b w:val="0"/>
          <w:bCs w:val="0"/>
        </w:rPr>
      </w:pPr>
      <w:r w:rsidRPr="00141C5B">
        <w:rPr>
          <w:rFonts w:ascii="Oracle Sans" w:hAnsi="Oracle Sans" w:cs="Oracle Sans" w:eastAsia="Oracle Sans"/>
          <w:sz w:val="22"/>
          <w:szCs w:val="22"/>
          <w:b w:val="0"/>
          <w:bCs w:val="0"/>
        </w:rPr>
        <w:t xml:space="preserve">The below </w:t>
      </w:r>
      <w:r w:rsidR="00EC7356">
        <w:rPr>
          <w:rFonts w:ascii="Oracle Sans" w:hAnsi="Oracle Sans" w:cs="Oracle Sans" w:eastAsia="Oracle Sans"/>
          <w:sz w:val="22"/>
          <w:szCs w:val="22"/>
          <w:b w:val="0"/>
          <w:bCs w:val="0"/>
        </w:rPr>
        <w:t xml:space="preserve">is the SharePoint link for </w:t>
      </w:r>
      <w:r w:rsidRPr="00141C5B">
        <w:rPr>
          <w:rFonts w:ascii="Oracle Sans" w:hAnsi="Oracle Sans" w:cs="Oracle Sans" w:eastAsia="Oracle Sans"/>
          <w:sz w:val="22"/>
          <w:szCs w:val="22"/>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2"/>
          <w:szCs w:val="22"/>
          <w:b w:val="0"/>
          <w:bCs w:val="0"/>
        </w:rPr>
      </w:pPr>
      <w:hyperlink r:id="rId16">
        <w:r w:rsidR="00996746" w:rsidRPr="305B86C0">
          <w:rPr>
            <w:rFonts w:ascii="Oracle Sans" w:hAnsi="Oracle Sans" w:cs="Oracle Sans" w:eastAsia="Oracle Sans"/>
            <w:rStyle w:val="Hyperlink"/>
            <w:sz w:val="22"/>
            <w:szCs w:val="22"/>
            <w:b w:val="0"/>
            <w:bCs w:val="0"/>
          </w:rPr>
          <w:t>Oracle-NM-PeopleSoft-Unifier-Invoices-Integration-Mapping.xlsx</w:t>
        </w:r>
      </w:hyperlink>
      <w:r w:rsidR="6B4C63E0">
        <w:rPr>
          <w:rFonts w:ascii="Oracle Sans" w:hAnsi="Oracle Sans" w:cs="Oracle Sans" w:eastAsia="Oracle Sans"/>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w:hAnsi="Oracle Sans" w:cs="Oracle Sans" w:eastAsia="Oracle Sans"/>
          <w:szCs w:val="22"/>
          <w:sz w:val="22"/>
          <w:b w:val="1"/>
          <w:bCs w:val="1"/>
          <w:highlight w:val="magenta"/>
        </w:rPr>
      </w:pPr>
      <w:bookmarkStart w:id="34" w:name="_Toc95502291"/>
      <w:bookmarkStart w:id="35" w:name="_Toc203078936"/>
      <w:r w:rsidRPr="00726D93">
        <w:rPr>
          <w:rFonts w:ascii="Oracle Sans" w:hAnsi="Oracle Sans" w:cs="Oracle Sans" w:eastAsia="Oracle Sans"/>
          <w:szCs w:val="22"/>
          <w:sz w:val="22"/>
          <w:b w:val="1"/>
          <w:bCs w:val="1"/>
          <w:highlight w:val="magenta"/>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2"/>
          <w:szCs w:val="22"/>
          <w:b w:val="0"/>
          <w:bCs w:val="0"/>
        </w:rPr>
      </w:pPr>
      <w:r w:rsidRPr="00D0399B">
        <w:rPr>
          <w:rStyle w:val="Tableheadingcharacter"/>
          <w:rFonts w:ascii="Oracle Sans" w:hAnsi="Oracle Sans" w:cs="Oracle Sans" w:eastAsia="Oracle Sans"/>
          <w:sz w:val="22"/>
          <w:szCs w:val="22"/>
          <w:b w:val="0"/>
          <w:bCs w:val="0"/>
        </w:rPr>
        <w:t xml:space="preserve">Interface Name: </w:t>
      </w:r>
      <w:r w:rsidR="0034480A">
        <w:rPr>
          <w:rStyle w:val="Tableheadingcharacter"/>
          <w:rFonts w:ascii="Oracle Sans" w:hAnsi="Oracle Sans" w:cs="Oracle Sans" w:eastAsia="Oracle Sans"/>
          <w:sz w:val="22"/>
          <w:szCs w:val="22"/>
          <w:b w:val="0"/>
          <w:bCs w:val="0"/>
        </w:rPr>
        <w:t>I80</w:t>
      </w:r>
      <w:r w:rsidR="00536E0F">
        <w:rPr>
          <w:rStyle w:val="Tableheadingcharacter"/>
          <w:rFonts w:ascii="Oracle Sans" w:hAnsi="Oracle Sans" w:cs="Oracle Sans" w:eastAsia="Oracle Sans"/>
          <w:sz w:val="22"/>
          <w:szCs w:val="22"/>
          <w:b w:val="0"/>
          <w:bCs w:val="0"/>
        </w:rPr>
        <w:t>8</w:t>
      </w:r>
      <w:r w:rsidR="0034480A">
        <w:rPr>
          <w:rStyle w:val="Tableheadingcharacter"/>
          <w:rFonts w:ascii="Oracle Sans" w:hAnsi="Oracle Sans" w:cs="Oracle Sans" w:eastAsia="Oracle Sans"/>
          <w:sz w:val="22"/>
          <w:szCs w:val="22"/>
          <w:b w:val="0"/>
          <w:bCs w:val="0"/>
        </w:rPr>
        <w:t>0</w:t>
      </w:r>
      <w:r w:rsidR="00B6363E">
        <w:rPr>
          <w:rStyle w:val="Tableheadingcharacter"/>
          <w:rFonts w:ascii="Oracle Sans" w:hAnsi="Oracle Sans" w:cs="Oracle Sans" w:eastAsia="Oracle Sans"/>
          <w:sz w:val="22"/>
          <w:szCs w:val="22"/>
          <w:b w:val="0"/>
          <w:bCs w:val="0"/>
        </w:rPr>
        <w:t xml:space="preserve"> </w:t>
      </w:r>
      <w:r>
        <w:rPr>
          <w:rStyle w:val="Tableheadingcharacter"/>
          <w:rFonts w:ascii="Oracle Sans" w:hAnsi="Oracle Sans" w:cs="Oracle Sans" w:eastAsia="Oracle Sans"/>
          <w:sz w:val="22"/>
          <w:szCs w:val="22"/>
          <w:b w:val="0"/>
          <w:bCs w:val="0"/>
        </w:rPr>
        <w:t>-</w:t>
      </w:r>
      <w:r w:rsidRPr="00ED7F0D">
        <w:rPr>
          <w:rStyle w:val="Tableheadingcharacter"/>
          <w:rFonts w:ascii="Oracle Sans" w:hAnsi="Oracle Sans" w:cs="Oracle Sans" w:eastAsia="Oracle Sans"/>
          <w:sz w:val="22"/>
          <w:szCs w:val="22"/>
          <w:b w:val="0"/>
          <w:bCs w:val="0"/>
        </w:rPr>
        <w:t xml:space="preserve"> </w:t>
      </w:r>
      <w:r w:rsidR="00C36D53" w:rsidRPr="00C36D53">
        <w:rPr>
          <w:rStyle w:val="Tableheadingcharacter"/>
          <w:rFonts w:ascii="Oracle Sans" w:hAnsi="Oracle Sans" w:cs="Oracle Sans" w:eastAsia="Oracle Sans"/>
          <w:sz w:val="22"/>
          <w:szCs w:val="22"/>
          <w:b w:val="0"/>
          <w:bCs w:val="0"/>
        </w:rPr>
        <w:t>PeopleSoft Approved Invoices to Unifier Invoices</w:t>
      </w:r>
      <w:r w:rsidR="00232BF8" w:rsidRPr="00232BF8">
        <w:rPr>
          <w:rStyle w:val="Tableheadingcharacter"/>
          <w:rFonts w:ascii="Oracle Sans" w:hAnsi="Oracle Sans" w:cs="Oracle Sans" w:eastAsia="Oracle Sans"/>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2"/>
          <w:szCs w:val="22"/>
          <w:b w:val="0"/>
          <w:bCs w:val="0"/>
        </w:rPr>
      </w:pPr>
      <w:r w:rsidRPr="00171B86">
        <w:rPr>
          <w:rFonts w:ascii="Oracle Sans" w:hAnsi="Oracle Sans" w:cs="Oracle Sans" w:eastAsia="Oracle Sans"/>
          <w:highlight w:val="yellow"/>
          <w:sz w:val="22"/>
          <w:szCs w:val="22"/>
          <w:b w:val="0"/>
          <w:bCs w:val="0"/>
        </w:rPr>
        <w:t>To be filled</w:t>
      </w:r>
      <w:r w:rsidR="00912980" w:rsidRPr="00171B86">
        <w:rPr>
          <w:rFonts w:ascii="Oracle Sans" w:hAnsi="Oracle Sans" w:cs="Oracle Sans" w:eastAsia="Oracle Sans"/>
          <w:highlight w:val="yellow"/>
          <w:sz w:val="22"/>
          <w:szCs w:val="22"/>
          <w:b w:val="0"/>
          <w:bCs w:val="0"/>
        </w:rPr>
        <w:t>/corrected</w:t>
      </w:r>
      <w:r w:rsidRPr="00171B86">
        <w:rPr>
          <w:rFonts w:ascii="Oracle Sans" w:hAnsi="Oracle Sans" w:cs="Oracle Sans" w:eastAsia="Oracle Sans"/>
          <w:highlight w:val="yellow"/>
          <w:sz w:val="22"/>
          <w:szCs w:val="22"/>
          <w:b w:val="0"/>
          <w:bCs w:val="0"/>
        </w:rPr>
        <w:t xml:space="preserve"> after completion of interface </w:t>
      </w:r>
      <w:r w:rsidR="00C97FC9" w:rsidRPr="00171B86">
        <w:rPr>
          <w:rFonts w:ascii="Oracle Sans" w:hAnsi="Oracle Sans" w:cs="Oracle Sans" w:eastAsia="Oracle Sans"/>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0A75AAC2" w14:textId="77777777" w:rsidR="00726D93" w:rsidRPr="00DE08C7" w:rsidRDefault="00726D93" w:rsidP="0089131D">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C00000"/>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C00000"/>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r w:rsidR="006C7F07">
              <w:rPr>
                <w:rFonts w:asciiTheme="minorHAnsi" w:hAnsiTheme="minorHAnsi" w:ascii="Oracle Sans" w:hAnsi="Oracle Sans" w:cs="Oracle Sans" w:eastAsia="Oracle Sans"/>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6C7F07">
              <w:rPr>
                <w:rFonts w:ascii="Oracle Sans" w:eastAsia="Oracle Sans" w:hAnsi="Oracle Sans" w:cs="Oracle Sans"/>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6C7F07">
              <w:rPr>
                <w:rFonts w:asciiTheme="minorHAnsi" w:hAnsiTheme="minorHAnsi" w:ascii="Oracle Sans" w:hAnsi="Oracle Sans" w:cs="Oracle Sans" w:eastAsia="Oracle Sans"/>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Invoices</w:t>
            </w:r>
            <w:r w:rsidRPr="004154DA">
              <w:rPr>
                <w:rFonts w:asciiTheme="minorHAnsi" w:hAnsiTheme="minorHAnsi" w:ascii="Oracle Sans" w:hAnsi="Oracle Sans" w:cs="Oracle Sans" w:eastAsia="Oracle Sans"/>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75388F4F" w14:textId="09FC3222" w:rsidR="006C7F07" w:rsidRPr="00805FC6"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highlight w:val="cyan"/>
              </w:rPr>
              <w:t>peoplesoft</w:t>
            </w:r>
            <w:proofErr w:type="spellEnd"/>
            <w:r w:rsidRPr="006C7F07">
              <w:rPr>
                <w:rFonts w:asciiTheme="minorHAnsi" w:hAnsiTheme="minorHAnsi" w:ascii="Oracle Sans" w:hAnsi="Oracle Sans" w:cs="Oracle Sans" w:eastAsia="Oracle Sans"/>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00042016" w:rsidRPr="00042016">
              <w:rPr>
                <w:rFonts w:asciiTheme="minorHAnsi" w:hAnsiTheme="minorHAnsi" w:ascii="Oracle Sans" w:hAnsi="Oracle Sans" w:cs="Oracle Sans" w:eastAsia="Oracle Sans"/>
                <w:sz w:val="22"/>
                <w:szCs w:val="22"/>
                <w:highlight w:val="cyan"/>
              </w:rPr>
              <w:t>I8080_PSFT_INV</w:t>
            </w:r>
            <w:r w:rsidR="00042016">
              <w:rPr>
                <w:rFonts w:asciiTheme="minorHAnsi" w:hAnsiTheme="minorHAnsi" w:ascii="Oracle Sans" w:hAnsi="Oracle Sans" w:cs="Oracle Sans" w:eastAsia="Oracle Sans"/>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Check if there are any </w:t>
            </w:r>
            <w:r w:rsidR="00042016">
              <w:rPr>
                <w:rFonts w:asciiTheme="minorHAnsi" w:hAnsiTheme="minorHAnsi" w:ascii="Oracle Sans" w:hAnsi="Oracle Sans" w:cs="Oracle Sans" w:eastAsia="Oracle Sans"/>
                <w:sz w:val="22"/>
                <w:szCs w:val="22"/>
                <w:highlight w:val="cyan"/>
              </w:rPr>
              <w:t>Invoices</w:t>
            </w:r>
            <w:r>
              <w:rPr>
                <w:rFonts w:asciiTheme="minorHAnsi" w:hAnsiTheme="minorHAnsi" w:ascii="Oracle Sans" w:hAnsi="Oracle Sans" w:cs="Oracle Sans" w:eastAsia="Oracle Sans"/>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48DEB44D" w14:textId="0BDE1727" w:rsidR="00042016" w:rsidRPr="00805FC6" w:rsidRDefault="00042016" w:rsidP="00042016">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042016">
              <w:rPr>
                <w:rFonts w:asciiTheme="minorHAnsi" w:hAnsiTheme="minorHAnsi" w:ascii="Oracle Sans" w:hAnsi="Oracle Sans" w:cs="Oracle Sans" w:eastAsia="Oracle Sans"/>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42016">
              <w:rPr>
                <w:rFonts w:asciiTheme="minorHAnsi" w:hAnsiTheme="minorHAnsi" w:ascii="Oracle Sans" w:hAnsi="Oracle Sans" w:cs="Oracle Sans" w:eastAsia="Oracle Sans"/>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300C68D4" w14:textId="3E49086B" w:rsidR="00042016" w:rsidRPr="00EB491E" w:rsidRDefault="00042016" w:rsidP="00042016">
            <w:pPr>
              <w:rPr>
                <w:rFonts w:ascii="Oracle Sans" w:hAnsi="Oracle Sans" w:cs="Oracle Sans" w:eastAsia="Oracle Sans"/>
                <w:sz w:val="22"/>
                <w:szCs w:val="22"/>
                <w:lang w:val="en-IN"/>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00EB491E" w:rsidRPr="00EB491E">
              <w:rPr>
                <w:rFonts w:asciiTheme="minorHAnsi" w:hAnsiTheme="minorHAnsi" w:ascii="Oracle Sans" w:hAnsi="Oracle Sans" w:cs="Oracle Sans" w:eastAsia="Oracle Sans"/>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60</w:t>
            </w:r>
          </w:p>
          <w:p w14:paraId="4CF030F6" w14:textId="7B0B9C66"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7A8B467E" w14:textId="5E7A5E37"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highlight w:val="cyan"/>
              </w:rPr>
              <w:t>exists</w:t>
            </w:r>
            <w:proofErr w:type="gramEnd"/>
            <w:r w:rsidRPr="00EB491E">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826518">
              <w:rPr>
                <w:rFonts w:asciiTheme="minorHAnsi" w:hAnsiTheme="minorHAnsi" w:ascii="Oracle Sans" w:hAnsi="Oracle Sans" w:cs="Oracle Sans" w:eastAsia="Oracle Sans"/>
                <w:b w:val="0"/>
                <w:bCs w:val="0"/>
                <w:sz w:val="22"/>
                <w:szCs w:val="22"/>
                <w:highlight w:val="cyan"/>
              </w:rPr>
              <w:t xml:space="preserve">Create </w:t>
            </w:r>
            <w:r>
              <w:rPr>
                <w:rFonts w:asciiTheme="minorHAnsi" w:hAnsiTheme="minorHAnsi" w:ascii="Oracle Sans" w:hAnsi="Oracle Sans" w:cs="Oracle Sans" w:eastAsia="Oracle Sans"/>
                <w:b w:val="0"/>
                <w:bCs w:val="0"/>
                <w:sz w:val="22"/>
                <w:szCs w:val="22"/>
                <w:highlight w:val="cyan"/>
              </w:rPr>
              <w:t>Approved</w:t>
            </w:r>
            <w:r w:rsidRPr="00826518">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Invoice</w:t>
            </w:r>
            <w:r w:rsidRPr="00826518">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377F5">
              <w:rPr>
                <w:rFonts w:asciiTheme="minorHAnsi" w:hAnsiTheme="minorHAnsi" w:ascii="Oracle Sans" w:hAnsi="Oracle Sans" w:cs="Oracle Sans" w:eastAsia="Oracle Sans"/>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6C5CAD">
              <w:rPr>
                <w:rFonts w:asciiTheme="minorHAnsi" w:hAnsiTheme="minorHAnsi" w:ascii="Oracle Sans" w:hAnsi="Oracle Sans" w:cs="Oracle Sans" w:eastAsia="Oracle Sans"/>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140</w:t>
            </w:r>
          </w:p>
          <w:p w14:paraId="39764A88" w14:textId="5366E442"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2530FE">
              <w:rPr>
                <w:rFonts w:asciiTheme="minorHAnsi" w:hAnsiTheme="minorHAnsi" w:ascii="Oracle Sans" w:hAnsi="Oracle Sans" w:cs="Oracle Sans" w:eastAsia="Oracle Sans"/>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45EBE498">
              <w:rPr>
                <w:rFonts w:asciiTheme="minorHAnsi" w:hAnsiTheme="minorHAnsi" w:ascii="Oracle Sans" w:hAnsi="Oracle Sans" w:cs="Oracle Sans" w:eastAsia="Oracle Sans"/>
                <w:sz w:val="22"/>
                <w:szCs w:val="22"/>
                <w:highlight w:val="cyan"/>
              </w:rPr>
              <w:t xml:space="preserve">Move all updated </w:t>
            </w:r>
            <w:r>
              <w:rPr>
                <w:rFonts w:asciiTheme="minorHAnsi" w:hAnsiTheme="minorHAnsi" w:ascii="Oracle Sans" w:hAnsi="Oracle Sans" w:cs="Oracle Sans" w:eastAsia="Oracle Sans"/>
                <w:sz w:val="22"/>
                <w:szCs w:val="22"/>
                <w:highlight w:val="cyan"/>
              </w:rPr>
              <w:t xml:space="preserve">Invoices </w:t>
            </w:r>
            <w:r w:rsidRPr="45EBE498">
              <w:rPr>
                <w:rFonts w:asciiTheme="minorHAnsi" w:hAnsiTheme="minorHAnsi" w:ascii="Oracle Sans" w:hAnsi="Oracle Sans" w:cs="Oracle Sans" w:eastAsia="Oracle Sans"/>
                <w:sz w:val="22"/>
                <w:szCs w:val="22"/>
                <w:highlight w:val="cyan"/>
              </w:rPr>
              <w:t xml:space="preserve">to </w:t>
            </w:r>
            <w:r>
              <w:rPr>
                <w:rFonts w:asciiTheme="minorHAnsi" w:hAnsiTheme="minorHAnsi" w:ascii="Oracle Sans" w:hAnsi="Oracle Sans" w:cs="Oracle Sans" w:eastAsia="Oracle Sans"/>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150</w:t>
            </w:r>
          </w:p>
          <w:p w14:paraId="3F692BD1" w14:textId="24E521B0"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sz w:val="22"/>
                <w:szCs w:val="22"/>
                <w:highlight w:val="cyan"/>
              </w:rPr>
              <w:t xml:space="preserve">Error </w:t>
            </w:r>
            <w:proofErr w:type="gramStart"/>
            <w:r w:rsidRPr="00D54248">
              <w:rPr>
                <w:rFonts w:asciiTheme="minorHAnsi" w:hAnsiTheme="minorHAnsi" w:ascii="Oracle Sans" w:hAnsi="Oracle Sans" w:cs="Oracle Sans" w:eastAsia="Oracle Sans"/>
                <w:sz w:val="22"/>
                <w:szCs w:val="22"/>
                <w:highlight w:val="cyan"/>
              </w:rPr>
              <w:t>Notification :</w:t>
            </w:r>
            <w:proofErr w:type="gramEnd"/>
            <w:r w:rsidRPr="00D54248">
              <w:rPr>
                <w:rFonts w:asciiTheme="minorHAnsi" w:hAnsiTheme="minorHAnsi" w:ascii="Oracle Sans" w:hAnsi="Oracle Sans" w:cs="Oracle Sans" w:eastAsia="Oracle Sans"/>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w:hAnsi="Oracle Sans" w:cs="Oracle Sans" w:eastAsia="Oracle Sans"/>
          <w:sz w:val="22"/>
          <w:szCs w:val="22"/>
          <w:b w:val="1"/>
          <w:bCs w:val="1"/>
          <w:highlight w:val="magenta"/>
        </w:rPr>
      </w:pPr>
      <w:bookmarkStart w:id="36" w:name="_Toc203078937"/>
      <w:r w:rsidRPr="00BB1627">
        <w:rPr>
          <w:rFonts w:ascii="Oracle Sans" w:hAnsi="Oracle Sans" w:cs="Oracle Sans" w:eastAsia="Oracle Sans"/>
          <w:sz w:val="22"/>
          <w:szCs w:val="22"/>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40BF0758" w14:textId="77777777" w:rsidR="00F67542" w:rsidRPr="00D72FB7" w:rsidRDefault="00F67542" w:rsidP="00BB1627">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C00000"/>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C00000"/>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C04F1E">
              <w:rPr>
                <w:rFonts w:asciiTheme="minorHAnsi" w:hAnsiTheme="minorHAnsi" w:ascii="Oracle Sans" w:hAnsi="Oracle Sans" w:cs="Oracle Sans" w:eastAsia="Oracle Sans"/>
                <w:sz w:val="22"/>
                <w:szCs w:val="22"/>
                <w:highlight w:val="cyan"/>
              </w:rPr>
              <w:t>Invoice</w:t>
            </w:r>
            <w:r>
              <w:rPr>
                <w:rFonts w:asciiTheme="minorHAnsi" w:hAnsiTheme="minorHAnsi" w:ascii="Oracle Sans" w:hAnsi="Oracle Sans" w:cs="Oracle Sans" w:eastAsia="Oracle Sans"/>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w:hAnsi="Oracle Sans" w:cs="Oracle Sans" w:eastAsia="Oracle Sans"/>
          <w:sz w:val="22"/>
          <w:szCs w:val="22"/>
          <w:b w:val="1"/>
          <w:bCs w:val="1"/>
          <w:highlight w:val="cyan"/>
        </w:rPr>
      </w:pPr>
      <w:bookmarkStart w:id="37" w:name="_Toc203078938"/>
      <w:r>
        <w:rPr>
          <w:rFonts w:ascii="Oracle Sans" w:hAnsi="Oracle Sans" w:cs="Oracle Sans" w:eastAsia="Oracle Sans"/>
          <w:sz w:val="22"/>
          <w:szCs w:val="22"/>
          <w:b w:val="1"/>
          <w:bCs w:val="1"/>
          <w:highlight w:val="cyan"/>
        </w:rPr>
        <w:t>I8</w:t>
      </w:r>
      <w:r w:rsidR="00B2680D">
        <w:rPr>
          <w:rFonts w:ascii="Oracle Sans" w:hAnsi="Oracle Sans" w:cs="Oracle Sans" w:eastAsia="Oracle Sans"/>
          <w:sz w:val="22"/>
          <w:szCs w:val="22"/>
          <w:b w:val="1"/>
          <w:bCs w:val="1"/>
          <w:highlight w:val="cyan"/>
        </w:rPr>
        <w:t>101</w:t>
      </w:r>
      <w:r w:rsidRPr="000B41CD">
        <w:rPr>
          <w:rFonts w:ascii="Oracle Sans" w:hAnsi="Oracle Sans" w:cs="Oracle Sans" w:eastAsia="Oracle Sans"/>
          <w:sz w:val="22"/>
          <w:szCs w:val="22"/>
          <w:b w:val="1"/>
          <w:bCs w:val="1"/>
          <w:highlight w:val="cyan"/>
        </w:rPr>
        <w:t>-</w:t>
      </w:r>
      <w:r w:rsidR="00B2680D">
        <w:rPr>
          <w:rFonts w:ascii="Oracle Sans" w:hAnsi="Oracle Sans" w:cs="Oracle Sans" w:eastAsia="Oracle Sans"/>
          <w:sz w:val="22"/>
          <w:szCs w:val="22"/>
          <w:b w:val="1"/>
          <w:bCs w:val="1"/>
          <w:highlight w:val="cyan"/>
        </w:rPr>
        <w:t xml:space="preserve"> </w:t>
      </w:r>
      <w:r w:rsidR="00B2680D" w:rsidRPr="00B2680D">
        <w:rPr>
          <w:rFonts w:ascii="Oracle Sans" w:hAnsi="Oracle Sans" w:cs="Oracle Sans" w:eastAsia="Oracle Sans"/>
          <w:sz w:val="22"/>
          <w:szCs w:val="22"/>
          <w:b w:val="1"/>
          <w:bCs w:val="1"/>
          <w:highlight w:val="cyan"/>
        </w:rPr>
        <w:t>PeopleSoft Approved Change Order Invoices to Unifier Payment Application Invoices</w:t>
      </w:r>
      <w:bookmarkEnd w:id="37"/>
      <w:r w:rsidRPr="00C92C93">
        <w:rPr>
          <w:rFonts w:ascii="Oracle Sans" w:hAnsi="Oracle Sans" w:cs="Oracle Sans" w:eastAsia="Oracle Sans"/>
          <w:sz w:val="22"/>
          <w:szCs w:val="22"/>
          <w:b w:val="1"/>
          <w:bCs w:val="1"/>
          <w:highlight w:val="cyan"/>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2"/>
          <w:szCs w:val="22"/>
          <w:b w:val="0"/>
          <w:bCs w:val="0"/>
        </w:rPr>
      </w:pPr>
      <w:r w:rsidRPr="13B8E472">
        <w:rPr>
          <w:rFonts w:ascii="Oracle Sans" w:hAnsi="Oracle Sans" w:cs="Oracle Sans" w:eastAsia="Oracle Sans"/>
          <w:sz w:val="22"/>
          <w:szCs w:val="22"/>
          <w:b w:val="0"/>
          <w:bCs w:val="0"/>
        </w:rPr>
        <w:t xml:space="preserve">This interface is used to </w:t>
      </w:r>
      <w:r w:rsidR="78384856" w:rsidRPr="13B8E472">
        <w:rPr>
          <w:rFonts w:ascii="Oracle Sans" w:hAnsi="Oracle Sans" w:cs="Oracle Sans" w:eastAsia="Oracle Sans"/>
          <w:sz w:val="22"/>
          <w:szCs w:val="22"/>
          <w:b w:val="0"/>
          <w:bCs w:val="0"/>
        </w:rPr>
        <w:t xml:space="preserve">update Voucher ID on Pencil Draw step and move </w:t>
      </w:r>
      <w:r w:rsidR="00B2680D" w:rsidRPr="13B8E472">
        <w:rPr>
          <w:rFonts w:ascii="Oracle Sans" w:hAnsi="Oracle Sans" w:cs="Oracle Sans" w:eastAsia="Oracle Sans"/>
          <w:sz w:val="22"/>
          <w:szCs w:val="22"/>
          <w:b w:val="0"/>
          <w:bCs w:val="0"/>
        </w:rPr>
        <w:t xml:space="preserve">Workflow to end step when a change Order Invoice is approved </w:t>
      </w:r>
      <w:r w:rsidRPr="13B8E472">
        <w:rPr>
          <w:rFonts w:ascii="Oracle Sans" w:hAnsi="Oracle Sans" w:cs="Oracle Sans" w:eastAsia="Oracle Sans"/>
          <w:sz w:val="22"/>
          <w:szCs w:val="22"/>
          <w:b w:val="0"/>
          <w:bCs w:val="0"/>
        </w:rPr>
        <w:t xml:space="preserve">from PeopleSoft View to </w:t>
      </w:r>
      <w:r w:rsidR="00B2680D" w:rsidRPr="13B8E472">
        <w:rPr>
          <w:rFonts w:ascii="Oracle Sans" w:hAnsi="Oracle Sans" w:cs="Oracle Sans" w:eastAsia="Oracle Sans"/>
          <w:sz w:val="22"/>
          <w:szCs w:val="22"/>
          <w:b w:val="0"/>
          <w:bCs w:val="0"/>
        </w:rPr>
        <w:t xml:space="preserve">Payment App </w:t>
      </w:r>
      <w:r w:rsidRPr="13B8E472">
        <w:rPr>
          <w:rFonts w:ascii="Oracle Sans" w:hAnsi="Oracle Sans" w:cs="Oracle Sans" w:eastAsia="Oracle Sans"/>
          <w:sz w:val="22"/>
          <w:szCs w:val="22"/>
          <w:b w:val="0"/>
          <w:bCs w:val="0"/>
        </w:rPr>
        <w:t xml:space="preserve">BP records in Unifier. </w:t>
      </w:r>
    </w:p>
    <w:p w14:paraId="68CCBAD8" w14:textId="77777777" w:rsidR="00BD3259" w:rsidRPr="00BB1627" w:rsidRDefault="00BD3259" w:rsidP="00BD3259">
      <w:pPr>
        <w:pStyle w:val="Heading3"/>
        <w:rPr>
          <w:rFonts w:ascii="Oracle Sans" w:hAnsi="Oracle Sans" w:cs="Oracle Sans" w:eastAsia="Oracle Sans"/>
          <w:sz w:val="22"/>
          <w:szCs w:val="22"/>
          <w:b w:val="1"/>
          <w:bCs w:val="1"/>
          <w:highlight w:val="magenta"/>
        </w:rPr>
      </w:pPr>
      <w:bookmarkStart w:id="38" w:name="_Toc203078939"/>
      <w:r w:rsidRPr="00BB1627">
        <w:rPr>
          <w:rFonts w:ascii="Oracle Sans" w:hAnsi="Oracle Sans" w:cs="Oracle Sans" w:eastAsia="Oracle Sans"/>
          <w:sz w:val="22"/>
          <w:szCs w:val="22"/>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6780EC5E" w14:textId="38303446"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r w:rsidRPr="00912440">
              <w:rPr>
                <w:rFonts w:asciiTheme="minorHAnsi" w:hAnsiTheme="minorHAnsi" w:ascii="Oracle Sans" w:hAnsi="Oracle Sans" w:cs="Oracle Sans" w:eastAsia="Oracle Sans"/>
                <w:sz w:val="22"/>
                <w:szCs w:val="22"/>
                <w:highlight w:val="cyan"/>
              </w:rPr>
              <w:t xml:space="preserve"> - </w:t>
            </w:r>
            <w:r w:rsidR="00B2680D"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sidR="00B2680D">
              <w:rPr>
                <w:rFonts w:asciiTheme="minorHAnsi" w:hAnsiTheme="minorHAnsi" w:ascii="Oracle Sans" w:hAnsi="Oracle Sans" w:cs="Oracle Sans" w:eastAsia="Oracle Sans"/>
                <w:color w:val="000000"/>
                <w:sz w:val="22"/>
                <w:lang w:eastAsia="en-US"/>
                <w:szCs w:val="22"/>
                <w:highlight w:val="cyan"/>
              </w:rPr>
              <w:t xml:space="preserve">Change Order </w:t>
            </w:r>
            <w:r w:rsidR="00B2680D"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sidR="00B2680D">
              <w:rPr>
                <w:rFonts w:asciiTheme="minorHAnsi" w:hAnsiTheme="minorHAnsi" w:ascii="Oracle Sans" w:hAnsi="Oracle Sans" w:cs="Oracle Sans" w:eastAsia="Oracle Sans"/>
                <w:color w:val="000000"/>
                <w:sz w:val="22"/>
                <w:lang w:eastAsia="en-US"/>
                <w:szCs w:val="22"/>
                <w:highlight w:val="cyan"/>
              </w:rPr>
              <w:t xml:space="preserve">Payment Application </w:t>
            </w:r>
            <w:r w:rsidR="00B2680D" w:rsidRPr="00DF2243">
              <w:rPr>
                <w:rFonts w:asciiTheme="minorHAnsi" w:hAnsiTheme="minorHAnsi" w:ascii="Oracle Sans" w:hAnsi="Oracle Sans" w:cs="Oracle Sans" w:eastAsia="Oracle Sans"/>
                <w:color w:val="000000"/>
                <w:sz w:val="22"/>
                <w:lang w:eastAsia="en-US"/>
                <w:szCs w:val="22"/>
                <w:highlight w:val="cyan"/>
              </w:rPr>
              <w:t>Invoices</w:t>
            </w:r>
            <w:r w:rsidR="00B2680D" w:rsidRPr="002F76F3">
              <w:rPr>
                <w:rFonts w:asciiTheme="minorHAnsi" w:hAnsiTheme="minorHAnsi" w:ascii="Oracle Sans" w:hAnsi="Oracle Sans" w:cs="Oracle Sans" w:eastAsia="Oracle Sans"/>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highlight w:val="cyan"/>
              </w:rPr>
            </w:pPr>
            <w:r w:rsidRPr="002F76F3">
              <w:rPr>
                <w:rFonts w:asciiTheme="minorHAnsi" w:hAnsiTheme="minorHAnsi" w:ascii="Oracle Sans" w:hAnsi="Oracle Sans" w:cs="Oracle Sans" w:eastAsia="Oracle Sans"/>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Payment Application</w:t>
            </w:r>
            <w:r w:rsidR="00BD3259">
              <w:rPr>
                <w:rFonts w:asciiTheme="minorHAnsi" w:hAnsiTheme="minorHAnsi" w:ascii="Oracle Sans" w:hAnsi="Oracle Sans" w:cs="Oracle Sans" w:eastAsia="Oracle Sans"/>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w:t>
            </w:r>
            <w:r w:rsidR="00B2680D">
              <w:rPr>
                <w:rFonts w:asciiTheme="minorHAnsi" w:hAnsiTheme="minorHAnsi" w:ascii="Oracle Sans" w:hAnsi="Oracle Sans" w:cs="Oracle Sans" w:eastAsia="Oracle Sans"/>
                <w:sz w:val="22"/>
                <w:szCs w:val="22"/>
                <w:highlight w:val="cyan"/>
              </w:rPr>
              <w:t>Payment Application</w:t>
            </w:r>
            <w:r>
              <w:rPr>
                <w:rFonts w:asciiTheme="minorHAnsi" w:hAnsiTheme="minorHAnsi" w:ascii="Oracle Sans" w:hAnsi="Oracle Sans" w:cs="Oracle Sans" w:eastAsia="Oracle Sans"/>
                <w:sz w:val="22"/>
                <w:szCs w:val="22"/>
                <w:highlight w:val="cyan"/>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bl>
    <w:p w14:paraId="24AF2D74" w14:textId="051FE87E" w:rsidR="00BD3259" w:rsidRPr="00C87BB7" w:rsidRDefault="00BD3259" w:rsidP="00B2680D">
      <w:pPr>
        <w:pStyle w:val="Caption"/>
        <w:rPr>
          <w:rFonts w:ascii="Oracle Sans" w:hAnsi="Oracle Sans" w:cs="Oracle Sans" w:eastAsia="Oracle Sans"/>
          <w:sz w:val="22"/>
          <w:szCs w:val="22"/>
          <w:b w:val="0"/>
          <w:bCs w:val="0"/>
        </w:rPr>
      </w:pPr>
      <w:bookmarkStart w:id="39" w:name="_Toc203078951"/>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Pr>
          <w:rFonts w:ascii="Oracle Sans" w:hAnsi="Oracle Sans" w:cs="Oracle Sans" w:eastAsia="Oracle Sans"/>
          <w:noProof/>
          <w:sz w:val="22"/>
          <w:szCs w:val="22"/>
          <w:b w:val="0"/>
          <w:bCs w:val="0"/>
        </w:rPr>
        <w:t>3</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I8</w:t>
      </w:r>
      <w:r w:rsidR="00B2680D">
        <w:rPr>
          <w:rFonts w:ascii="Oracle Sans" w:hAnsi="Oracle Sans" w:cs="Oracle Sans" w:eastAsia="Oracle Sans"/>
          <w:sz w:val="22"/>
          <w:szCs w:val="22"/>
          <w:b w:val="0"/>
          <w:bCs w:val="0"/>
        </w:rPr>
        <w:t>101</w:t>
      </w:r>
      <w:r w:rsidRPr="000750E5">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w:t>
      </w:r>
      <w:r w:rsidRPr="000750E5">
        <w:rPr>
          <w:rFonts w:ascii="Oracle Sans" w:hAnsi="Oracle Sans" w:cs="Oracle Sans" w:eastAsia="Oracle Sans"/>
          <w:sz w:val="22"/>
          <w:szCs w:val="22"/>
          <w:b w:val="0"/>
          <w:bCs w:val="0"/>
        </w:rPr>
        <w:t xml:space="preserve"> </w:t>
      </w:r>
      <w:r w:rsidR="00B2680D" w:rsidRPr="00B2680D">
        <w:rPr>
          <w:rFonts w:ascii="Oracle Sans" w:hAnsi="Oracle Sans" w:cs="Oracle Sans" w:eastAsia="Oracle Sans"/>
          <w:sz w:val="22"/>
          <w:szCs w:val="22"/>
          <w:b w:val="0"/>
          <w:bCs w:val="0"/>
        </w:rPr>
        <w:t>PeopleSoft Approved Change Order Invoices to Unifier Payment Application Invoices</w:t>
      </w:r>
      <w:bookmarkEnd w:id="39"/>
      <w:r w:rsidR="00B2680D" w:rsidRPr="00B2680D">
        <w:rPr>
          <w:rFonts w:ascii="Oracle Sans" w:hAnsi="Oracle Sans" w:cs="Oracle Sans" w:eastAsia="Oracle Sans"/>
          <w:sz w:val="22"/>
          <w:szCs w:val="22"/>
          <w:b w:val="0"/>
          <w:bCs w:val="0"/>
        </w:rPr>
        <w:t xml:space="preserve"> </w:t>
      </w:r>
    </w:p>
    <w:p w14:paraId="6F6F894A" w14:textId="77777777" w:rsidR="00BD3259" w:rsidRPr="00BB1627" w:rsidRDefault="00BD3259" w:rsidP="00BD3259">
      <w:pPr>
        <w:pStyle w:val="Heading3"/>
        <w:rPr>
          <w:rFonts w:ascii="Oracle Sans" w:hAnsi="Oracle Sans" w:cs="Oracle Sans" w:eastAsia="Oracle Sans"/>
          <w:sz w:val="22"/>
          <w:szCs w:val="22"/>
          <w:b w:val="1"/>
          <w:bCs w:val="1"/>
          <w:highlight w:val="magenta"/>
        </w:rPr>
      </w:pPr>
      <w:bookmarkStart w:id="40" w:name="_Toc203078940"/>
      <w:r w:rsidRPr="00BB1627">
        <w:rPr>
          <w:rFonts w:ascii="Oracle Sans" w:hAnsi="Oracle Sans" w:cs="Oracle Sans" w:eastAsia="Oracle Sans"/>
          <w:sz w:val="22"/>
          <w:szCs w:val="22"/>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24F2C708"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C00000"/>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C00000"/>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Cs/>
                <w:sz w:val="22"/>
                <w:szCs w:val="22"/>
                <w:highlight w:val="cyan"/>
              </w:rPr>
              <w:t xml:space="preserve">Move </w:t>
            </w:r>
            <w:r w:rsidR="00E84A64">
              <w:rPr>
                <w:rFonts w:asciiTheme="minorHAnsi" w:hAnsiTheme="minorHAnsi" w:ascii="Oracle Sans" w:hAnsi="Oracle Sans" w:cs="Oracle Sans" w:eastAsia="Oracle Sans"/>
                <w:bCs/>
                <w:sz w:val="22"/>
                <w:szCs w:val="22"/>
                <w:highlight w:val="cyan"/>
              </w:rPr>
              <w:t xml:space="preserve">Payment Application </w:t>
            </w:r>
            <w:r>
              <w:rPr>
                <w:rFonts w:asciiTheme="minorHAnsi" w:hAnsiTheme="minorHAnsi" w:ascii="Oracle Sans" w:hAnsi="Oracle Sans" w:cs="Oracle Sans" w:eastAsia="Oracle Sans"/>
                <w:bCs/>
                <w:sz w:val="22"/>
                <w:szCs w:val="22"/>
                <w:highlight w:val="cyan"/>
              </w:rPr>
              <w:t>to End step based on</w:t>
            </w:r>
            <w:r w:rsidR="00E84A64">
              <w:rPr>
                <w:rFonts w:asciiTheme="minorHAnsi" w:hAnsiTheme="minorHAnsi" w:ascii="Oracle Sans" w:hAnsi="Oracle Sans" w:cs="Oracle Sans" w:eastAsia="Oracle Sans"/>
                <w:bCs/>
                <w:sz w:val="22"/>
                <w:szCs w:val="22"/>
                <w:highlight w:val="cyan"/>
              </w:rPr>
              <w:t xml:space="preserve"> Record</w:t>
            </w:r>
            <w:r>
              <w:rPr>
                <w:rFonts w:asciiTheme="minorHAnsi" w:hAnsiTheme="minorHAnsi" w:ascii="Oracle Sans" w:hAnsi="Oracle Sans" w:cs="Oracle Sans" w:eastAsia="Oracle Sans"/>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Unifier Project Number and Record Number </w:t>
            </w:r>
            <w:r w:rsidR="00BD3259" w:rsidRPr="305B86C0">
              <w:rPr>
                <w:rFonts w:asciiTheme="minorHAnsi" w:hAnsiTheme="minorHAnsi" w:ascii="Oracle Sans" w:hAnsi="Oracle Sans" w:cs="Oracle Sans" w:eastAsia="Oracle Sans"/>
                <w:sz w:val="22"/>
                <w:szCs w:val="22"/>
                <w:highlight w:val="cyan"/>
              </w:rPr>
              <w:t>will be Unique</w:t>
            </w:r>
            <w:r w:rsidR="000C0017">
              <w:rPr>
                <w:rFonts w:asciiTheme="minorHAnsi" w:hAnsiTheme="minorHAnsi" w:ascii="Oracle Sans" w:hAnsi="Oracle Sans" w:cs="Oracle Sans" w:eastAsia="Oracle Sans"/>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Voucher </w:t>
            </w:r>
            <w:proofErr w:type="gramStart"/>
            <w:r w:rsidRPr="571E5025">
              <w:rPr>
                <w:rFonts w:asciiTheme="minorHAnsi" w:hAnsiTheme="minorHAnsi" w:ascii="Oracle Sans" w:hAnsi="Oracle Sans" w:cs="Oracle Sans" w:eastAsia="Oracle Sans"/>
                <w:sz w:val="22"/>
                <w:szCs w:val="22"/>
                <w:highlight w:val="cyan"/>
              </w:rPr>
              <w:t xml:space="preserve">ID </w:t>
            </w:r>
            <w:r w:rsidR="00E84A64">
              <w:rPr>
                <w:rFonts w:asciiTheme="minorHAnsi" w:hAnsiTheme="minorHAnsi" w:ascii="Oracle Sans" w:hAnsi="Oracle Sans" w:cs="Oracle Sans" w:eastAsia="Oracle Sans"/>
                <w:sz w:val="22"/>
                <w:szCs w:val="22"/>
                <w:highlight w:val="cyan"/>
              </w:rPr>
              <w:t xml:space="preserve"> and</w:t>
            </w:r>
            <w:proofErr w:type="gramEnd"/>
            <w:r w:rsidR="00E84A64">
              <w:rPr>
                <w:rFonts w:asciiTheme="minorHAnsi" w:hAnsiTheme="minorHAnsi" w:ascii="Oracle Sans" w:hAnsi="Oracle Sans" w:cs="Oracle Sans" w:eastAsia="Oracle Sans"/>
                <w:sz w:val="22"/>
                <w:szCs w:val="22"/>
                <w:highlight w:val="cyan"/>
              </w:rPr>
              <w:t xml:space="preserve"> Accounting date </w:t>
            </w:r>
            <w:r w:rsidRPr="571E5025">
              <w:rPr>
                <w:rFonts w:asciiTheme="minorHAnsi" w:hAnsiTheme="minorHAnsi" w:ascii="Oracle Sans" w:hAnsi="Oracle Sans" w:cs="Oracle Sans" w:eastAsia="Oracle Sans"/>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w:t>
            </w:r>
            <w:r>
              <w:rPr>
                <w:rFonts w:asciiTheme="minorHAnsi" w:hAnsiTheme="minorHAnsi" w:ascii="Oracle Sans" w:hAnsi="Oracle Sans" w:cs="Oracle Sans" w:eastAsia="Oracle Sans"/>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header details </w:t>
            </w:r>
            <w:r w:rsidRPr="571E5025">
              <w:rPr>
                <w:rFonts w:asciiTheme="minorHAnsi" w:hAnsiTheme="minorHAnsi" w:ascii="Oracle Sans" w:hAnsi="Oracle Sans" w:cs="Oracle Sans" w:eastAsia="Oracle Sans"/>
                <w:sz w:val="22"/>
                <w:szCs w:val="22"/>
                <w:highlight w:val="cyan"/>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00E84A64">
              <w:rPr>
                <w:rFonts w:asciiTheme="minorHAnsi" w:hAnsiTheme="minorHAnsi" w:ascii="Oracle Sans" w:hAnsi="Oracle Sans" w:cs="Oracle Sans" w:eastAsia="Oracle Sans"/>
                <w:sz w:val="22"/>
                <w:szCs w:val="22"/>
                <w:highlight w:val="cyan"/>
              </w:rPr>
              <w:t xml:space="preserve"> st</w:t>
            </w:r>
            <w:r>
              <w:rPr>
                <w:rFonts w:asciiTheme="minorHAnsi" w:hAnsiTheme="minorHAnsi" w:ascii="Oracle Sans" w:hAnsi="Oracle Sans" w:cs="Oracle Sans" w:eastAsia="Oracle Sans"/>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w:hAnsi="Oracle Sans" w:cs="Oracle Sans" w:eastAsia="Oracle Sans"/>
          <w:sz w:val="22"/>
          <w:szCs w:val="22"/>
          <w:b w:val="1"/>
          <w:bCs w:val="1"/>
          <w:highlight w:val="magenta"/>
        </w:rPr>
      </w:pPr>
      <w:bookmarkStart w:id="41" w:name="_Toc203078941"/>
      <w:r>
        <w:rPr>
          <w:rFonts w:ascii="Oracle Sans" w:hAnsi="Oracle Sans" w:cs="Oracle Sans" w:eastAsia="Oracle Sans"/>
          <w:sz w:val="22"/>
          <w:szCs w:val="22"/>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 xml:space="preserve">Figure </w:t>
      </w:r>
      <w:r>
        <w:rPr>
          <w:rFonts w:ascii="Oracle Sans" w:hAnsi="Oracle Sans" w:cs="Oracle Sans" w:eastAsia="Oracle Sans"/>
          <w:sz w:val="22"/>
          <w:szCs w:val="22"/>
          <w:b w:val="0"/>
          <w:bCs w:val="0"/>
        </w:rPr>
        <w:t>3</w:t>
      </w:r>
      <w:r w:rsidRPr="00BB1627">
        <w:rPr>
          <w:rFonts w:ascii="Oracle Sans" w:hAnsi="Oracle Sans" w:cs="Oracle Sans" w:eastAsia="Oracle Sans"/>
          <w:sz w:val="22"/>
          <w:szCs w:val="22"/>
          <w:b w:val="0"/>
          <w:bCs w:val="0"/>
        </w:rPr>
        <w:t xml:space="preserve">:  </w:t>
      </w:r>
      <w:r>
        <w:rPr>
          <w:rFonts w:ascii="Oracle Sans" w:hAnsi="Oracle Sans" w:cs="Oracle Sans" w:eastAsia="Oracle Sans"/>
          <w:sz w:val="22"/>
          <w:szCs w:val="22"/>
          <w:b w:val="0"/>
          <w:bCs w:val="0"/>
        </w:rPr>
        <w:t>I8</w:t>
      </w:r>
      <w:r w:rsidR="00B2680D">
        <w:rPr>
          <w:rFonts w:ascii="Oracle Sans" w:hAnsi="Oracle Sans" w:cs="Oracle Sans" w:eastAsia="Oracle Sans"/>
          <w:sz w:val="22"/>
          <w:szCs w:val="22"/>
          <w:b w:val="0"/>
          <w:bCs w:val="0"/>
        </w:rPr>
        <w:t>101</w:t>
      </w:r>
      <w:r w:rsidRPr="002902C4">
        <w:rPr>
          <w:rFonts w:ascii="Oracle Sans" w:hAnsi="Oracle Sans" w:cs="Oracle Sans" w:eastAsia="Oracle Sans"/>
          <w:sz w:val="22"/>
          <w:szCs w:val="22"/>
          <w:b w:val="0"/>
          <w:bCs w:val="0"/>
        </w:rPr>
        <w:t xml:space="preserve"> - </w:t>
      </w:r>
      <w:r w:rsidR="00B2680D" w:rsidRPr="00B2680D">
        <w:rPr>
          <w:rFonts w:ascii="Oracle Sans" w:hAnsi="Oracle Sans" w:cs="Oracle Sans" w:eastAsia="Oracle Sans"/>
          <w:sz w:val="22"/>
          <w:szCs w:val="22"/>
          <w:b w:val="0"/>
          <w:bCs w:val="0"/>
        </w:rPr>
        <w:t xml:space="preserve">PeopleSoft Approved Change Order Invoices to Unifier Payment Application Invoices </w:t>
      </w:r>
      <w:r w:rsidRPr="00805979">
        <w:rPr>
          <w:rFonts w:ascii="Oracle Sans" w:hAnsi="Oracle Sans" w:cs="Oracle Sans" w:eastAsia="Oracle Sans"/>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2"/>
          <w:szCs w:val="22"/>
          <w:bCs w:val="0"/>
        </w:rPr>
      </w:pPr>
      <w:r w:rsidRPr="002829DF">
        <w:rPr>
          <w:rFonts w:ascii="Oracle Sans" w:hAnsi="Oracle Sans" w:cs="Oracle Sans" w:eastAsia="Oracle Sans"/>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2"/>
          <w:szCs w:val="22"/>
          <w:bCs w:val="0"/>
        </w:rPr>
      </w:pPr>
      <w:r w:rsidRPr="571E5025">
        <w:rPr>
          <w:rFonts w:ascii="Oracle Sans" w:hAnsi="Oracle Sans" w:cs="Oracle Sans" w:eastAsia="Oracle Sans"/>
          <w:sz w:val="22"/>
          <w:szCs w:val="22"/>
          <w:b w:val="0"/>
          <w:bCs w:val="0"/>
        </w:rPr>
        <w:t xml:space="preserve">PIF to extract Approved </w:t>
      </w:r>
      <w:r w:rsidR="009B5993" w:rsidRPr="571E5025">
        <w:rPr>
          <w:rFonts w:ascii="Oracle Sans" w:hAnsi="Oracle Sans" w:cs="Oracle Sans" w:eastAsia="Oracle Sans"/>
          <w:sz w:val="22"/>
          <w:szCs w:val="22"/>
          <w:b w:val="0"/>
          <w:bCs w:val="0"/>
        </w:rPr>
        <w:t xml:space="preserve">change order </w:t>
      </w:r>
      <w:r w:rsidRPr="571E5025">
        <w:rPr>
          <w:rFonts w:ascii="Oracle Sans" w:hAnsi="Oracle Sans" w:cs="Oracle Sans" w:eastAsia="Oracle Sans"/>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2"/>
          <w:szCs w:val="22"/>
          <w:bCs w:val="0"/>
        </w:rPr>
      </w:pPr>
      <w:r w:rsidRPr="571E5025">
        <w:rPr>
          <w:rFonts w:eastAsiaTheme="minorEastAsia" w:ascii="Oracle Sans" w:hAnsi="Oracle Sans" w:cs="Oracle Sans" w:eastAsia="Oracle Sans"/>
          <w:szCs w:val="22"/>
          <w:sz w:val="22"/>
          <w:b w:val="0"/>
          <w:bCs w:val="0"/>
        </w:rPr>
        <w:t>PIF to update Voucher ID</w:t>
      </w:r>
      <w:r w:rsidR="000224A1">
        <w:rPr>
          <w:rFonts w:eastAsiaTheme="minorEastAsia" w:ascii="Oracle Sans" w:hAnsi="Oracle Sans" w:cs="Oracle Sans" w:eastAsia="Oracle Sans"/>
          <w:szCs w:val="22"/>
          <w:sz w:val="22"/>
          <w:b w:val="0"/>
          <w:bCs w:val="0"/>
        </w:rPr>
        <w:t xml:space="preserve"> and Accounting date</w:t>
      </w:r>
      <w:r w:rsidRPr="571E5025">
        <w:rPr>
          <w:rFonts w:eastAsiaTheme="minorEastAsia" w:ascii="Oracle Sans" w:hAnsi="Oracle Sans" w:cs="Oracle Sans" w:eastAsia="Oracle Sans"/>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2"/>
          <w:szCs w:val="22"/>
        </w:rPr>
        <w:t>Final_Voucher_Build</w:t>
      </w:r>
      <w:proofErr w:type="spellEnd"/>
      <w:r w:rsidRPr="00E84A64">
        <w:rPr>
          <w:rFonts w:ascii="Oracle Sans" w:hAnsi="Oracle Sans" w:cs="Oracle Sans" w:eastAsia="Oracle Sans"/>
          <w:sz w:val="22"/>
          <w:szCs w:val="22"/>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2"/>
          <w:szCs w:val="22"/>
        </w:rPr>
        <w:t>Final_Voucher_Build</w:t>
      </w:r>
      <w:proofErr w:type="spellEnd"/>
      <w:r w:rsidRPr="00E84A64">
        <w:rPr>
          <w:rFonts w:ascii="Oracle Sans" w:hAnsi="Oracle Sans" w:cs="Oracle Sans" w:eastAsia="Oracle Sans"/>
          <w:sz w:val="22"/>
          <w:szCs w:val="22"/>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2"/>
          <w:szCs w:val="22"/>
          <w:bCs w:val="0"/>
        </w:rPr>
      </w:pPr>
      <w:r w:rsidRPr="00E84A64">
        <w:rPr>
          <w:rFonts w:eastAsiaTheme="minorEastAsia" w:ascii="Oracle Sans" w:hAnsi="Oracle Sans" w:cs="Oracle Sans" w:eastAsia="Oracle Sans"/>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2"/>
          <w:szCs w:val="22"/>
          <w:bCs w:val="0"/>
        </w:rPr>
      </w:pPr>
      <w:r w:rsidRPr="00E84A64">
        <w:rPr>
          <w:rFonts w:ascii="Oracle Sans" w:hAnsi="Oracle Sans" w:cs="Oracle Sans" w:eastAsia="Oracle Sans"/>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w:hAnsi="Oracle Sans" w:cs="Oracle Sans" w:eastAsia="Oracle Sans"/>
          <w:sz w:val="22"/>
          <w:szCs w:val="22"/>
          <w:b w:val="1"/>
          <w:bCs w:val="1"/>
          <w:highlight w:val="magenta"/>
        </w:rPr>
      </w:pPr>
      <w:bookmarkStart w:id="42" w:name="_Toc203078942"/>
      <w:r w:rsidRPr="00BB1627">
        <w:rPr>
          <w:rFonts w:ascii="Oracle Sans" w:hAnsi="Oracle Sans" w:cs="Oracle Sans" w:eastAsia="Oracle Sans"/>
          <w:sz w:val="22"/>
          <w:szCs w:val="22"/>
          <w:b w:val="1"/>
          <w:bCs w:val="1"/>
          <w:highlight w:val="magenta"/>
        </w:rPr>
        <w:t>Data Mapping</w:t>
      </w:r>
      <w:bookmarkEnd w:id="42"/>
    </w:p>
    <w:p w14:paraId="233465A2" w14:textId="77777777" w:rsidR="00BD3259" w:rsidRDefault="00BD3259" w:rsidP="00BD3259">
      <w:pPr>
        <w:rPr>
          <w:rFonts w:ascii="Oracle Sans" w:hAnsi="Oracle Sans" w:cs="Oracle Sans" w:eastAsia="Oracle Sans"/>
          <w:sz w:val="22"/>
          <w:szCs w:val="22"/>
          <w:b w:val="0"/>
          <w:bCs w:val="0"/>
        </w:rPr>
      </w:pPr>
      <w:r w:rsidRPr="00141C5B">
        <w:rPr>
          <w:rFonts w:ascii="Oracle Sans" w:hAnsi="Oracle Sans" w:cs="Oracle Sans" w:eastAsia="Oracle Sans"/>
          <w:sz w:val="22"/>
          <w:szCs w:val="22"/>
          <w:b w:val="0"/>
          <w:bCs w:val="0"/>
        </w:rPr>
        <w:t xml:space="preserve">The below </w:t>
      </w:r>
      <w:r>
        <w:rPr>
          <w:rFonts w:ascii="Oracle Sans" w:hAnsi="Oracle Sans" w:cs="Oracle Sans" w:eastAsia="Oracle Sans"/>
          <w:sz w:val="22"/>
          <w:szCs w:val="22"/>
          <w:b w:val="0"/>
          <w:bCs w:val="0"/>
        </w:rPr>
        <w:t xml:space="preserve">is the SharePoint link for </w:t>
      </w:r>
      <w:r w:rsidRPr="00141C5B">
        <w:rPr>
          <w:rFonts w:ascii="Oracle Sans" w:hAnsi="Oracle Sans" w:cs="Oracle Sans" w:eastAsia="Oracle Sans"/>
          <w:sz w:val="22"/>
          <w:szCs w:val="22"/>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2"/>
          <w:szCs w:val="22"/>
          <w:b w:val="0"/>
          <w:bCs w:val="0"/>
        </w:rPr>
      </w:pPr>
      <w:hyperlink r:id="rId18">
        <w:r w:rsidR="00BD3259" w:rsidRPr="305B86C0">
          <w:rPr>
            <w:rFonts w:ascii="Oracle Sans" w:hAnsi="Oracle Sans" w:cs="Oracle Sans" w:eastAsia="Oracle Sans"/>
            <w:rStyle w:val="Hyperlink"/>
            <w:sz w:val="22"/>
            <w:szCs w:val="22"/>
            <w:b w:val="0"/>
            <w:bCs w:val="0"/>
          </w:rPr>
          <w:t>Oracle-NM-PeopleSoft-Unifier-Invoices-Integration-Mapping.xlsx</w:t>
        </w:r>
      </w:hyperlink>
      <w:r w:rsidR="371E57EE">
        <w:rPr>
          <w:rFonts w:ascii="Oracle Sans" w:hAnsi="Oracle Sans" w:cs="Oracle Sans" w:eastAsia="Oracle Sans"/>
          <w:sz w:val="22"/>
          <w:szCs w:val="22"/>
          <w:b w:val="0"/>
          <w:bCs w:val="0"/>
        </w:rPr>
        <w:t xml:space="preserve"> </w:t>
      </w:r>
      <w:proofErr w:type="gramStart"/>
      <w:r w:rsidR="371E57EE">
        <w:rPr>
          <w:rFonts w:ascii="Oracle Sans" w:hAnsi="Oracle Sans" w:cs="Oracle Sans" w:eastAsia="Oracle Sans"/>
          <w:sz w:val="22"/>
          <w:szCs w:val="22"/>
          <w:b w:val="0"/>
          <w:bCs w:val="0"/>
        </w:rPr>
        <w:t xml:space="preserve">( </w:t>
      </w:r>
      <w:proofErr w:type="spellStart"/>
      <w:r w:rsidR="371E57EE">
        <w:rPr>
          <w:rFonts w:ascii="Oracle Sans" w:hAnsi="Oracle Sans" w:cs="Oracle Sans" w:eastAsia="Oracle Sans"/>
          <w:sz w:val="22"/>
          <w:szCs w:val="22"/>
          <w:b w:val="0"/>
          <w:bCs w:val="0"/>
        </w:rPr>
        <w:t>PayApp</w:t>
      </w:r>
      <w:proofErr w:type="spellEnd"/>
      <w:proofErr w:type="gramEnd"/>
      <w:r w:rsidR="371E57EE">
        <w:rPr>
          <w:rFonts w:ascii="Oracle Sans" w:hAnsi="Oracle Sans" w:cs="Oracle Sans" w:eastAsia="Oracle Sans"/>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w:hAnsi="Oracle Sans" w:cs="Oracle Sans" w:eastAsia="Oracle Sans"/>
          <w:szCs w:val="22"/>
          <w:sz w:val="22"/>
          <w:b w:val="1"/>
          <w:bCs w:val="1"/>
          <w:highlight w:val="magenta"/>
        </w:rPr>
      </w:pPr>
      <w:bookmarkStart w:id="43" w:name="_Toc203078943"/>
      <w:r w:rsidRPr="00726D93">
        <w:rPr>
          <w:rFonts w:ascii="Oracle Sans" w:hAnsi="Oracle Sans" w:cs="Oracle Sans" w:eastAsia="Oracle Sans"/>
          <w:szCs w:val="22"/>
          <w:sz w:val="22"/>
          <w:b w:val="1"/>
          <w:bCs w:val="1"/>
          <w:highlight w:val="magenta"/>
        </w:rPr>
        <w:t>PIF Configuration</w:t>
      </w:r>
      <w:bookmarkEnd w:id="43"/>
    </w:p>
    <w:p w14:paraId="513EE0DE" w14:textId="404BFA19" w:rsidR="00BD3259" w:rsidRDefault="00BD3259" w:rsidP="00BD3259">
      <w:pPr>
        <w:rPr>
          <w:rStyle w:val="Tableheadingcharacter"/>
          <w:rFonts w:ascii="Oracle Sans" w:hAnsi="Oracle Sans" w:cs="Oracle Sans" w:eastAsia="Oracle Sans"/>
          <w:sz w:val="22"/>
          <w:szCs w:val="22"/>
          <w:b w:val="0"/>
          <w:bCs w:val="0"/>
        </w:rPr>
      </w:pPr>
      <w:r w:rsidRPr="00D0399B">
        <w:rPr>
          <w:rStyle w:val="Tableheadingcharacter"/>
          <w:rFonts w:ascii="Oracle Sans" w:hAnsi="Oracle Sans" w:cs="Oracle Sans" w:eastAsia="Oracle Sans"/>
          <w:sz w:val="22"/>
          <w:szCs w:val="22"/>
          <w:b w:val="0"/>
          <w:bCs w:val="0"/>
        </w:rPr>
        <w:t xml:space="preserve">Interface Name: </w:t>
      </w:r>
      <w:r w:rsidR="006A363A" w:rsidRPr="006A363A">
        <w:rPr>
          <w:rStyle w:val="Tableheadingcharacter"/>
          <w:rFonts w:ascii="Oracle Sans" w:hAnsi="Oracle Sans" w:cs="Oracle Sans" w:eastAsia="Oracle Sans"/>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2"/>
          <w:szCs w:val="22"/>
          <w:b w:val="0"/>
          <w:bCs w:val="0"/>
        </w:rPr>
      </w:pPr>
      <w:r w:rsidRPr="00171B86">
        <w:rPr>
          <w:rFonts w:ascii="Oracle Sans" w:hAnsi="Oracle Sans" w:cs="Oracle Sans" w:eastAsia="Oracle Sans"/>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3CB5FF2D" w14:textId="77777777" w:rsidR="00BD3259" w:rsidRPr="00DE08C7" w:rsidRDefault="00BD3259" w:rsidP="005A0119">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C00000"/>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C00000"/>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EA7340">
              <w:rPr>
                <w:rFonts w:ascii="Oracle Sans" w:eastAsia="Oracle Sans" w:hAnsi="Oracle Sans" w:cs="Oracle Sans"/>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Payment Application</w:t>
            </w:r>
            <w:r w:rsidRPr="004154DA">
              <w:rPr>
                <w:rFonts w:asciiTheme="minorHAnsi" w:hAnsiTheme="minorHAnsi" w:ascii="Oracle Sans" w:hAnsi="Oracle Sans" w:cs="Oracle Sans" w:eastAsia="Oracle Sans"/>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335D40A7" w14:textId="22FDD52C" w:rsidR="00EA7340" w:rsidRPr="00805FC6"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11DDBB41" w14:textId="49EB674A"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6A363A">
              <w:rPr>
                <w:rFonts w:asciiTheme="minorHAnsi" w:hAnsiTheme="minorHAnsi" w:ascii="Oracle Sans" w:hAnsi="Oracle Sans" w:cs="Oracle Sans" w:eastAsia="Oracle Sans"/>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6A363A">
              <w:rPr>
                <w:rFonts w:asciiTheme="minorHAnsi" w:hAnsiTheme="minorHAnsi" w:ascii="Oracle Sans" w:hAnsi="Oracle Sans" w:cs="Oracle Sans" w:eastAsia="Oracle Sans"/>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7E3C7734" w14:textId="3FD7E819" w:rsidR="006A363A" w:rsidRPr="00805FC6"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lastRenderedPageBreak/>
              <w:t xml:space="preserve">Step #: </w:t>
            </w:r>
            <w:r>
              <w:rPr>
                <w:rFonts w:asciiTheme="minorHAnsi" w:hAnsiTheme="minorHAnsi" w:ascii="Oracle Sans" w:hAnsi="Oracle Sans" w:cs="Oracle Sans" w:eastAsia="Oracle Sans"/>
                <w:b w:val="0"/>
                <w:sz w:val="22"/>
                <w:szCs w:val="22"/>
                <w:highlight w:val="cyan"/>
              </w:rPr>
              <w:t>60</w:t>
            </w:r>
          </w:p>
          <w:p w14:paraId="423CA42A" w14:textId="11AF90AD"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 xml:space="preserve">Update the </w:t>
            </w:r>
            <w:proofErr w:type="spellStart"/>
            <w:r w:rsidRPr="006A363A">
              <w:rPr>
                <w:rFonts w:asciiTheme="minorHAnsi" w:hAnsiTheme="minorHAnsi" w:ascii="Oracle Sans" w:hAnsi="Oracle Sans" w:cs="Oracle Sans" w:eastAsia="Oracle Sans"/>
                <w:b w:val="0"/>
                <w:bCs w:val="0"/>
                <w:sz w:val="22"/>
                <w:szCs w:val="22"/>
                <w:highlight w:val="cyan"/>
              </w:rPr>
              <w:t>pif</w:t>
            </w:r>
            <w:proofErr w:type="spellEnd"/>
            <w:r w:rsidRPr="006A363A">
              <w:rPr>
                <w:rFonts w:asciiTheme="minorHAnsi" w:hAnsiTheme="minorHAnsi" w:ascii="Oracle Sans" w:hAnsi="Oracle Sans" w:cs="Oracle Sans" w:eastAsia="Oracle Sans"/>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highlight w:val="cyan"/>
              </w:rPr>
            </w:pPr>
            <w:r w:rsidRPr="000C0017">
              <w:rPr>
                <w:rFonts w:asciiTheme="minorHAnsi" w:hAnsiTheme="minorHAnsi" w:ascii="Oracle Sans" w:hAnsi="Oracle Sans" w:cs="Oracle Sans" w:eastAsia="Oracle Sans"/>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5AB521E5" w14:textId="23EE0F1A"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8</w:t>
            </w:r>
            <w:r w:rsidRPr="571E5025">
              <w:rPr>
                <w:rFonts w:asciiTheme="minorHAnsi" w:hAnsiTheme="minorHAnsi" w:ascii="Oracle Sans" w:hAnsi="Oracle Sans" w:cs="Oracle Sans" w:eastAsia="Oracle Sans"/>
                <w:b w:val="0"/>
                <w:bCs w:val="0"/>
                <w:sz w:val="22"/>
                <w:szCs w:val="22"/>
                <w:highlight w:val="cyan"/>
              </w:rPr>
              <w:t>0</w:t>
            </w:r>
          </w:p>
          <w:p w14:paraId="36C6519D" w14:textId="5F6D5615"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Update Voucher ID</w:t>
            </w:r>
            <w:r>
              <w:rPr>
                <w:rFonts w:asciiTheme="minorHAnsi" w:hAnsiTheme="minorHAnsi" w:ascii="Oracle Sans" w:hAnsi="Oracle Sans" w:cs="Oracle Sans" w:eastAsia="Oracle Sans"/>
                <w:sz w:val="22"/>
                <w:szCs w:val="22"/>
                <w:highlight w:val="cyan"/>
              </w:rPr>
              <w:t xml:space="preserve"> and Accounting date</w:t>
            </w:r>
            <w:r w:rsidRPr="571E5025">
              <w:rPr>
                <w:rFonts w:asciiTheme="minorHAnsi" w:hAnsiTheme="minorHAnsi" w:ascii="Oracle Sans" w:hAnsi="Oracle Sans" w:cs="Oracle Sans" w:eastAsia="Oracle Sans"/>
                <w:sz w:val="22"/>
                <w:szCs w:val="22"/>
                <w:highlight w:val="cyan"/>
              </w:rPr>
              <w:t xml:space="preserve"> in Unifier for Pencil Draw status</w:t>
            </w:r>
            <w:r>
              <w:rPr>
                <w:rFonts w:asciiTheme="minorHAnsi" w:hAnsiTheme="minorHAnsi" w:ascii="Oracle Sans" w:hAnsi="Oracle Sans" w:cs="Oracle Sans" w:eastAsia="Oracle Sans"/>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9</w:t>
            </w:r>
            <w:r w:rsidRPr="571E5025">
              <w:rPr>
                <w:rFonts w:asciiTheme="minorHAnsi" w:hAnsiTheme="minorHAnsi" w:ascii="Oracle Sans" w:hAnsi="Oracle Sans" w:cs="Oracle Sans" w:eastAsia="Oracle Sans"/>
                <w:b w:val="0"/>
                <w:bCs w:val="0"/>
                <w:sz w:val="22"/>
                <w:szCs w:val="22"/>
                <w:highlight w:val="cyan"/>
              </w:rPr>
              <w:t>0</w:t>
            </w:r>
          </w:p>
          <w:p w14:paraId="71DA59EB" w14:textId="3FB06362" w:rsidR="000C0017" w:rsidRPr="571E5025" w:rsidRDefault="000C0017" w:rsidP="000C0017">
            <w:pP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highlight w:val="cyan"/>
              </w:rPr>
              <w:t>Final_Voucher_Build</w:t>
            </w:r>
            <w:proofErr w:type="spellEnd"/>
            <w:r w:rsidRPr="000C0017">
              <w:rPr>
                <w:rFonts w:asciiTheme="minorHAnsi" w:hAnsiTheme="minorHAnsi" w:ascii="Oracle Sans" w:hAnsi="Oracle Sans" w:cs="Oracle Sans" w:eastAsia="Oracle Sans"/>
                <w:b w:val="0"/>
                <w:bCs w:val="0"/>
                <w:sz w:val="22"/>
                <w:szCs w:val="22"/>
                <w:highlight w:val="cyan"/>
              </w:rPr>
              <w:t xml:space="preserve"> status</w:t>
            </w:r>
            <w:r>
              <w:rPr>
                <w:rFonts w:asciiTheme="minorHAnsi" w:hAnsiTheme="minorHAnsi" w:ascii="Oracle Sans" w:hAnsi="Oracle Sans" w:cs="Oracle Sans" w:eastAsia="Oracle Sans"/>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Payment details </w:t>
            </w:r>
            <w:r w:rsidRPr="571E5025">
              <w:rPr>
                <w:rFonts w:asciiTheme="minorHAnsi" w:hAnsiTheme="minorHAnsi" w:ascii="Oracle Sans" w:hAnsi="Oracle Sans" w:cs="Oracle Sans" w:eastAsia="Oracle Sans"/>
                <w:sz w:val="22"/>
                <w:szCs w:val="22"/>
                <w:highlight w:val="cyan"/>
              </w:rPr>
              <w:t xml:space="preserve">in Unifier for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status</w:t>
            </w:r>
            <w:r>
              <w:rPr>
                <w:rFonts w:asciiTheme="minorHAnsi" w:hAnsiTheme="minorHAnsi" w:ascii="Oracle Sans" w:hAnsi="Oracle Sans" w:cs="Oracle Sans" w:eastAsia="Oracle Sans"/>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6ECB1F0" w14:textId="4A3FB79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C0017">
              <w:rPr>
                <w:rFonts w:asciiTheme="minorHAnsi" w:hAnsiTheme="minorHAnsi" w:ascii="Oracle Sans" w:hAnsi="Oracle Sans" w:cs="Oracle Sans" w:eastAsia="Oracle Sans"/>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000C0017">
              <w:rPr>
                <w:rFonts w:asciiTheme="minorHAnsi" w:hAnsiTheme="minorHAnsi" w:ascii="Oracle Sans" w:hAnsi="Oracle Sans" w:cs="Oracle Sans" w:eastAsia="Oracle Sans"/>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Update the Payment Application records for </w:t>
            </w:r>
            <w:proofErr w:type="gramStart"/>
            <w:r w:rsidRPr="000C0017">
              <w:rPr>
                <w:rFonts w:asciiTheme="minorHAnsi" w:hAnsiTheme="minorHAnsi" w:ascii="Oracle Sans" w:hAnsi="Oracle Sans" w:cs="Oracle Sans" w:eastAsia="Oracle Sans"/>
                <w:sz w:val="22"/>
                <w:szCs w:val="22"/>
                <w:highlight w:val="cyan"/>
              </w:rPr>
              <w:t>processing</w:t>
            </w:r>
            <w:proofErr w:type="gramEnd"/>
            <w:r>
              <w:rPr>
                <w:rFonts w:asciiTheme="minorHAnsi" w:hAnsiTheme="minorHAnsi" w:ascii="Oracle Sans" w:hAnsi="Oracle Sans" w:cs="Oracle Sans" w:eastAsia="Oracle Sans"/>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Error </w:t>
            </w:r>
            <w:proofErr w:type="gramStart"/>
            <w:r w:rsidRPr="000C0017">
              <w:rPr>
                <w:rFonts w:asciiTheme="minorHAnsi" w:hAnsiTheme="minorHAnsi" w:ascii="Oracle Sans" w:hAnsi="Oracle Sans" w:cs="Oracle Sans" w:eastAsia="Oracle Sans"/>
                <w:sz w:val="22"/>
                <w:szCs w:val="22"/>
                <w:highlight w:val="cyan"/>
              </w:rPr>
              <w:t>Notification :</w:t>
            </w:r>
            <w:proofErr w:type="gramEnd"/>
            <w:r w:rsidRPr="000C0017">
              <w:rPr>
                <w:rFonts w:asciiTheme="minorHAnsi" w:hAnsiTheme="minorHAnsi" w:ascii="Oracle Sans" w:hAnsi="Oracle Sans" w:cs="Oracle Sans" w:eastAsia="Oracle Sans"/>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w:hAnsi="Oracle Sans" w:cs="Oracle Sans" w:eastAsia="Oracle Sans"/>
          <w:sz w:val="22"/>
          <w:szCs w:val="22"/>
          <w:b w:val="1"/>
          <w:bCs w:val="1"/>
          <w:highlight w:val="magenta"/>
        </w:rPr>
      </w:pPr>
      <w:bookmarkStart w:id="44" w:name="_Toc203078944"/>
      <w:r w:rsidRPr="00BB1627">
        <w:rPr>
          <w:rFonts w:ascii="Oracle Sans" w:hAnsi="Oracle Sans" w:cs="Oracle Sans" w:eastAsia="Oracle Sans"/>
          <w:sz w:val="22"/>
          <w:szCs w:val="22"/>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2C5A59B7"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C00000"/>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C00000"/>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9B5993">
              <w:rPr>
                <w:rFonts w:asciiTheme="minorHAnsi" w:hAnsiTheme="minorHAnsi" w:ascii="Oracle Sans" w:hAnsi="Oracle Sans" w:cs="Oracle Sans" w:eastAsia="Oracle Sans"/>
                <w:sz w:val="22"/>
                <w:szCs w:val="22"/>
                <w:highlight w:val="cyan"/>
              </w:rPr>
              <w:t xml:space="preserve">change Order </w:t>
            </w:r>
            <w:r>
              <w:rPr>
                <w:rFonts w:asciiTheme="minorHAnsi" w:hAnsiTheme="minorHAnsi" w:ascii="Oracle Sans" w:hAnsi="Oracle Sans" w:cs="Oracle Sans" w:eastAsia="Oracle Sans"/>
                <w:sz w:val="22"/>
                <w:szCs w:val="22"/>
                <w:highlight w:val="cyan"/>
              </w:rPr>
              <w:t xml:space="preserve">Invoice Record </w:t>
            </w:r>
            <w:r w:rsidR="009B5993">
              <w:rPr>
                <w:rFonts w:asciiTheme="minorHAnsi" w:hAnsiTheme="minorHAnsi" w:ascii="Oracle Sans" w:hAnsi="Oracle Sans" w:cs="Oracle Sans" w:eastAsia="Oracle Sans"/>
                <w:sz w:val="22"/>
                <w:szCs w:val="22"/>
                <w:highlight w:val="cyan"/>
              </w:rPr>
              <w:t>workflow update</w:t>
            </w:r>
            <w:r>
              <w:rPr>
                <w:rFonts w:asciiTheme="minorHAnsi" w:hAnsiTheme="minorHAnsi" w:ascii="Oracle Sans" w:hAnsi="Oracle Sans" w:cs="Oracle Sans" w:eastAsia="Oracle Sans"/>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bl>
    <w:p w14:paraId="6E456C42" w14:textId="77777777" w:rsidR="006E10A8" w:rsidRDefault="006E10A8" w:rsidP="006E10A8">
      <w:pPr>
        <w:pStyle w:val="Heading1"/>
        <w:rPr>
          <w:rFonts w:ascii="Oracle Sans" w:hAnsi="Oracle Sans" w:cs="Oracle Sans" w:eastAsia="Oracle Sans"/>
          <w:sz w:val="22"/>
          <w:szCs w:val="22"/>
          <w:b w:val="1"/>
          <w:bCs w:val="1"/>
          <w:highlight w:val="green"/>
        </w:rPr>
      </w:pPr>
      <w:bookmarkStart w:id="45" w:name="_Toc203078945"/>
      <w:r>
        <w:rPr>
          <w:rFonts w:ascii="Oracle Sans" w:hAnsi="Oracle Sans" w:cs="Oracle Sans" w:eastAsia="Oracle Sans"/>
          <w:sz w:val="22"/>
          <w:szCs w:val="22"/>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 xml:space="preserve">All drop down field value should be match between Unifier and </w:t>
      </w:r>
      <w:r w:rsidR="00164232">
        <w:rPr>
          <w:rFonts w:ascii="Oracle Sans" w:hAnsi="Oracle Sans" w:cs="Oracle Sans" w:eastAsia="Oracle Sans"/>
          <w:sz w:val="22"/>
          <w:szCs w:val="22"/>
          <w:b w:val="0"/>
          <w:bCs w:val="0"/>
        </w:rPr>
        <w:t>PeopleSoft</w:t>
      </w:r>
      <w:r w:rsidRPr="3D4B08CA">
        <w:rPr>
          <w:rFonts w:ascii="Oracle Sans" w:hAnsi="Oracle Sans" w:cs="Oracle Sans" w:eastAsia="Oracle Sans"/>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00EC20F4">
        <w:rPr>
          <w:rFonts w:ascii="Oracle Sans" w:hAnsi="Oracle Sans" w:cs="Oracle Sans" w:eastAsia="Oracle Sans"/>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sidRPr="3D4B08CA">
        <w:rPr>
          <w:rFonts w:ascii="Oracle Sans" w:hAnsi="Oracle Sans" w:cs="Oracle Sans" w:eastAsia="Oracle Sans"/>
          <w:sz w:val="22"/>
          <w:szCs w:val="22"/>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2"/>
          <w:szCs w:val="22"/>
          <w:b w:val="0"/>
          <w:bCs w:val="0"/>
        </w:rPr>
        <w:t xml:space="preserve">administrator </w:t>
      </w:r>
      <w:r w:rsidRPr="3D4B08CA">
        <w:rPr>
          <w:rFonts w:ascii="Oracle Sans" w:hAnsi="Oracle Sans" w:cs="Oracle Sans" w:eastAsia="Oracle Sans"/>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2"/>
          <w:szCs w:val="22"/>
          <w:bCs w:val="0"/>
        </w:rPr>
      </w:pPr>
      <w:r>
        <w:rPr>
          <w:rFonts w:ascii="Oracle Sans" w:hAnsi="Oracle Sans" w:cs="Oracle Sans" w:eastAsia="Oracle Sans"/>
          <w:sz w:val="22"/>
          <w:szCs w:val="22"/>
          <w:b w:val="0"/>
          <w:bCs w:val="0"/>
        </w:rPr>
        <w:t>I</w:t>
      </w:r>
      <w:r w:rsidRPr="00C128EF">
        <w:rPr>
          <w:rFonts w:ascii="Oracle Sans" w:hAnsi="Oracle Sans" w:cs="Oracle Sans" w:eastAsia="Oracle Sans"/>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w:hAnsi="Oracle Sans" w:cs="Oracle Sans" w:eastAsia="Oracle Sans"/>
          <w:sz w:val="22"/>
          <w:szCs w:val="22"/>
          <w:b w:val="1"/>
          <w:bCs w:val="1"/>
          <w:highlight w:val="green"/>
        </w:rPr>
      </w:pPr>
      <w:bookmarkStart w:id="46" w:name="_Toc3998904"/>
      <w:bookmarkStart w:id="47" w:name="_Toc203078946"/>
      <w:r w:rsidRPr="00BB1627">
        <w:rPr>
          <w:rFonts w:ascii="Oracle Sans" w:hAnsi="Oracle Sans" w:cs="Oracle Sans" w:eastAsia="Oracle Sans"/>
          <w:sz w:val="22"/>
          <w:szCs w:val="22"/>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C00000"/>
          </w:tcPr>
          <w:p w14:paraId="179DAAB3"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Acronyms</w:t>
            </w:r>
          </w:p>
        </w:tc>
        <w:tc>
          <w:tcPr>
            <w:tcW w:w="4213" w:type="pct"/>
            <w:hideMark/>
            <w:shd w:val="clear" w:color="auto" w:fill="C00000"/>
          </w:tcPr>
          <w:p w14:paraId="16AA455C"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User Defined Report</w:t>
            </w:r>
          </w:p>
        </w:tc>
      </w:tr>
    </w:tbl>
    <w:p w14:paraId="32C279FA" w14:textId="7DC3EEFF" w:rsidR="00AC4388" w:rsidRPr="00BB1627" w:rsidRDefault="00AC4388" w:rsidP="00AC4388">
      <w:pPr>
        <w:pStyle w:val="Caption"/>
        <w:rPr>
          <w:rFonts w:ascii="Oracle Sans" w:hAnsi="Oracle Sans" w:cs="Oracle Sans" w:eastAsia="Oracle Sans"/>
          <w:sz w:val="22"/>
          <w:szCs w:val="22"/>
          <w:b w:val="0"/>
          <w:bCs w:val="0"/>
        </w:rPr>
      </w:pPr>
      <w:bookmarkStart w:id="48" w:name="_Toc3997035"/>
      <w:bookmarkStart w:id="49" w:name="_Toc203078952"/>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764A71">
        <w:rPr>
          <w:rFonts w:ascii="Oracle Sans" w:hAnsi="Oracle Sans" w:cs="Oracle Sans" w:eastAsia="Oracle Sans"/>
          <w:noProof/>
          <w:sz w:val="22"/>
          <w:szCs w:val="22"/>
          <w:b w:val="0"/>
          <w:bCs w:val="0"/>
        </w:rPr>
        <w:t>36</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Acronyms</w:t>
      </w:r>
      <w:bookmarkEnd w:id="48"/>
      <w:bookmarkEnd w:id="49"/>
    </w:p>
    <w:p w14:paraId="69CE2CEE" w14:textId="77777777" w:rsidR="00F2549C" w:rsidRPr="00BB1627" w:rsidRDefault="00F2549C" w:rsidP="003B4CF5">
      <w:pPr>
        <w:pStyle w:val="Heading1"/>
        <w:rPr>
          <w:rFonts w:ascii="Oracle Sans" w:hAnsi="Oracle Sans" w:cs="Oracle Sans" w:eastAsia="Oracle Sans"/>
          <w:sz w:val="22"/>
          <w:szCs w:val="22"/>
          <w:b w:val="1"/>
          <w:bCs w:val="1"/>
          <w:highlight w:val="green"/>
        </w:rPr>
      </w:pPr>
      <w:bookmarkStart w:id="50" w:name="_Toc3998905"/>
      <w:bookmarkStart w:id="51" w:name="_Toc203078947"/>
      <w:r w:rsidRPr="00BB1627">
        <w:rPr>
          <w:rFonts w:ascii="Oracle Sans" w:hAnsi="Oracle Sans" w:cs="Oracle Sans" w:eastAsia="Oracle Sans"/>
          <w:sz w:val="22"/>
          <w:szCs w:val="22"/>
          <w:b w:val="1"/>
          <w:bCs w:val="1"/>
          <w:highlight w:val="green"/>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2"/>
          <w:szCs w:val="22"/>
          <w:b w:val="0"/>
          <w:bCs w:val="0"/>
        </w:rPr>
      </w:pPr>
      <w:r w:rsidRPr="00BB1627">
        <w:rPr>
          <w:rFonts w:ascii="Oracle Sans" w:hAnsi="Oracle Sans" w:cs="Oracle Sans" w:eastAsia="Oracle Sans"/>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C00000"/>
          </w:tcPr>
          <w:p w14:paraId="238C3CF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Issue #</w:t>
            </w:r>
          </w:p>
        </w:tc>
        <w:tc>
          <w:tcPr>
            <w:tcW w:w="1355" w:type="pct"/>
            <w:noWrap/>
            <w:hideMark/>
            <w:shd w:val="clear" w:color="auto" w:fill="C00000"/>
          </w:tcPr>
          <w:p w14:paraId="560C8CE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Description</w:t>
            </w:r>
          </w:p>
        </w:tc>
        <w:tc>
          <w:tcPr>
            <w:tcW w:w="452" w:type="pct"/>
            <w:hideMark/>
            <w:shd w:val="clear" w:color="auto" w:fill="C00000"/>
          </w:tcPr>
          <w:p w14:paraId="3A864F56"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Status</w:t>
            </w:r>
          </w:p>
        </w:tc>
        <w:tc>
          <w:tcPr>
            <w:tcW w:w="670" w:type="pct"/>
            <w:noWrap/>
            <w:hideMark/>
            <w:shd w:val="clear" w:color="auto" w:fill="C00000"/>
          </w:tcPr>
          <w:p w14:paraId="4D9E72C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Open</w:t>
            </w:r>
          </w:p>
        </w:tc>
        <w:tc>
          <w:tcPr>
            <w:tcW w:w="633" w:type="pct"/>
            <w:noWrap/>
            <w:hideMark/>
            <w:shd w:val="clear" w:color="auto" w:fill="C00000"/>
          </w:tcPr>
          <w:p w14:paraId="52A622A5"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Closed</w:t>
            </w:r>
          </w:p>
        </w:tc>
        <w:tc>
          <w:tcPr>
            <w:tcW w:w="667" w:type="pct"/>
            <w:hideMark/>
            <w:shd w:val="clear" w:color="auto" w:fill="C00000"/>
          </w:tcPr>
          <w:p w14:paraId="4A8BF26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Resolution</w:t>
            </w:r>
          </w:p>
        </w:tc>
        <w:tc>
          <w:tcPr>
            <w:tcW w:w="866" w:type="pct"/>
            <w:noWrap/>
            <w:hideMark/>
            <w:shd w:val="clear" w:color="auto" w:fill="C00000"/>
          </w:tcPr>
          <w:p w14:paraId="75E01B4F"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r>
    </w:tbl>
    <w:p w14:paraId="7D354F90" w14:textId="4DDE0DD6" w:rsidR="00AC4388" w:rsidRPr="00BB1627" w:rsidRDefault="00AC4388" w:rsidP="00AC4388">
      <w:pPr>
        <w:pStyle w:val="Caption"/>
        <w:rPr>
          <w:rFonts w:ascii="Oracle Sans" w:hAnsi="Oracle Sans" w:cs="Oracle Sans" w:eastAsia="Oracle Sans"/>
          <w:sz w:val="22"/>
          <w:szCs w:val="22"/>
          <w:b w:val="0"/>
          <w:bCs w:val="0"/>
        </w:rPr>
      </w:pPr>
      <w:bookmarkStart w:id="52" w:name="_Toc468775251"/>
      <w:bookmarkStart w:id="53" w:name="_Toc3997036"/>
      <w:bookmarkStart w:id="54" w:name="_Toc203078953"/>
      <w:r w:rsidRPr="00BB1627">
        <w:rPr>
          <w:rFonts w:ascii="Oracle Sans" w:hAnsi="Oracle Sans" w:cs="Oracle Sans" w:eastAsia="Oracle Sans"/>
          <w:sz w:val="22"/>
          <w:szCs w:val="22"/>
          <w:b w:val="0"/>
          <w:bCs w:val="0"/>
        </w:rPr>
        <w:t xml:space="preserve">Figure </w:t>
      </w:r>
      <w:r w:rsidRPr="00BB1627">
        <w:rPr>
          <w:rFonts w:ascii="Oracle Sans" w:hAnsi="Oracle Sans" w:cs="Oracle Sans" w:eastAsia="Oracle Sans"/>
          <w:sz w:val="22"/>
          <w:szCs w:val="22"/>
          <w:b w:val="0"/>
          <w:bCs w:val="0"/>
        </w:rPr>
        <w:fldChar w:fldCharType="begin"/>
      </w:r>
      <w:r w:rsidRPr="00BB1627">
        <w:rPr>
          <w:rFonts w:ascii="Oracle Sans" w:hAnsi="Oracle Sans" w:cs="Oracle Sans" w:eastAsia="Oracle Sans"/>
          <w:sz w:val="22"/>
          <w:szCs w:val="22"/>
          <w:b w:val="0"/>
          <w:bCs w:val="0"/>
        </w:rPr>
        <w:instrText xml:space="preserve"> SEQ Figure \* ARABIC </w:instrText>
      </w:r>
      <w:r w:rsidRPr="00BB1627">
        <w:rPr>
          <w:rFonts w:ascii="Oracle Sans" w:hAnsi="Oracle Sans" w:cs="Oracle Sans" w:eastAsia="Oracle Sans"/>
          <w:sz w:val="22"/>
          <w:szCs w:val="22"/>
          <w:b w:val="0"/>
          <w:bCs w:val="0"/>
        </w:rPr>
        <w:fldChar w:fldCharType="separate"/>
      </w:r>
      <w:r w:rsidR="00764A71">
        <w:rPr>
          <w:rFonts w:ascii="Oracle Sans" w:hAnsi="Oracle Sans" w:cs="Oracle Sans" w:eastAsia="Oracle Sans"/>
          <w:noProof/>
          <w:sz w:val="22"/>
          <w:szCs w:val="22"/>
          <w:b w:val="0"/>
          <w:bCs w:val="0"/>
        </w:rPr>
        <w:t>37</w:t>
      </w:r>
      <w:r w:rsidRPr="00BB1627">
        <w:rPr>
          <w:rFonts w:ascii="Oracle Sans" w:hAnsi="Oracle Sans" w:cs="Oracle Sans" w:eastAsia="Oracle Sans"/>
          <w:sz w:val="22"/>
          <w:szCs w:val="22"/>
          <w:b w:val="0"/>
          <w:bCs w:val="0"/>
        </w:rPr>
        <w:fldChar w:fldCharType="end"/>
      </w:r>
      <w:r w:rsidRPr="00BB1627">
        <w:rPr>
          <w:rFonts w:ascii="Oracle Sans" w:hAnsi="Oracle Sans" w:cs="Oracle Sans" w:eastAsia="Oracle Sans"/>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